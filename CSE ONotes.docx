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00CD" w:rsidRPr="00AA3357" w:rsidRDefault="00773F8C" w:rsidP="00773F8C">
      <w:pPr>
        <w:pStyle w:val="Heading1"/>
        <w:tabs>
          <w:tab w:val="right" w:pos="936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B93707">
        <w:rPr>
          <w:rFonts w:ascii="Times New Roman" w:hAnsi="Times New Roman" w:cs="Times New Roman"/>
        </w:rPr>
        <w:t>omputer Science</w:t>
      </w:r>
      <w:r>
        <w:rPr>
          <w:rFonts w:ascii="Times New Roman" w:hAnsi="Times New Roman" w:cs="Times New Roman"/>
        </w:rPr>
        <w:t xml:space="preserve"> ONotes</w:t>
      </w:r>
      <w:r w:rsidR="007E7F52">
        <w:rPr>
          <w:rFonts w:ascii="Times New Roman" w:hAnsi="Times New Roman" w:cs="Times New Roman"/>
        </w:rPr>
        <w:tab/>
      </w:r>
    </w:p>
    <w:p w:rsidR="00F40521" w:rsidRDefault="00F40521" w:rsidP="00773F8C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Asymptotic Upper Bound : </w:t>
      </w:r>
      <w:r>
        <w:rPr>
          <w:rFonts w:ascii="Times New Roman" w:hAnsi="Times New Roman" w:cs="Times New Roman"/>
        </w:rPr>
        <w:t xml:space="preserve">Let </w:t>
      </w:r>
      <w:r w:rsidRPr="00B3781D">
        <w:rPr>
          <w:rFonts w:ascii="Times New Roman" w:hAnsi="Times New Roman" w:cs="Times New Roman"/>
          <w:i/>
          <w:iCs/>
        </w:rPr>
        <w:t>T(n)</w:t>
      </w:r>
      <w:r>
        <w:rPr>
          <w:rFonts w:ascii="Times New Roman" w:hAnsi="Times New Roman" w:cs="Times New Roman"/>
        </w:rPr>
        <w:t xml:space="preserve"> be a function</w:t>
      </w:r>
      <w:r w:rsidR="00B3781D">
        <w:rPr>
          <w:rFonts w:ascii="Times New Roman" w:hAnsi="Times New Roman" w:cs="Times New Roman"/>
        </w:rPr>
        <w:t xml:space="preserve"> </w:t>
      </w:r>
      <w:r w:rsidR="00B3781D" w:rsidRPr="00B3781D">
        <w:rPr>
          <w:rFonts w:ascii="Times New Roman" w:hAnsi="Times New Roman" w:cs="Times New Roman"/>
          <w:i/>
          <w:iCs/>
        </w:rPr>
        <w:t>f(n)</w:t>
      </w:r>
      <w:r w:rsidR="006810CA">
        <w:rPr>
          <w:rFonts w:ascii="Times New Roman" w:hAnsi="Times New Roman" w:cs="Times New Roman"/>
        </w:rPr>
        <w:t xml:space="preserve"> and say that</w:t>
      </w:r>
      <w:r>
        <w:rPr>
          <w:rFonts w:ascii="Times New Roman" w:hAnsi="Times New Roman" w:cs="Times New Roman"/>
        </w:rPr>
        <w:t xml:space="preserve"> the worst-case running time of a certain algorithm on an input of size </w:t>
      </w:r>
      <w:r w:rsidRPr="00F40521">
        <w:rPr>
          <w:rFonts w:ascii="Times New Roman" w:hAnsi="Times New Roman" w:cs="Times New Roman"/>
          <w:i/>
          <w:iCs/>
        </w:rPr>
        <w:t>n</w:t>
      </w:r>
      <w:r>
        <w:rPr>
          <w:rFonts w:ascii="Times New Roman" w:hAnsi="Times New Roman" w:cs="Times New Roman"/>
        </w:rPr>
        <w:t xml:space="preserve">. </w:t>
      </w:r>
    </w:p>
    <w:p w:rsidR="00B3781D" w:rsidRPr="00F53D04" w:rsidRDefault="00B3781D" w:rsidP="00773F8C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F53D04" w:rsidRPr="00F53D04">
        <w:rPr>
          <w:rFonts w:ascii="Times New Roman" w:hAnsi="Times New Roman" w:cs="Times New Roman"/>
          <w:i/>
          <w:iCs/>
        </w:rPr>
        <w:t>T(n)</w:t>
      </w:r>
      <w:r w:rsidR="00F53D04" w:rsidRPr="00F53D04">
        <w:rPr>
          <w:i/>
          <w:iCs/>
        </w:rPr>
        <w:t xml:space="preserve"> </w:t>
      </w:r>
      <w:r w:rsidR="00F53D04" w:rsidRPr="00F53D04">
        <w:rPr>
          <w:rFonts w:ascii="Times New Roman" w:hAnsi="Times New Roman" w:cs="Times New Roman"/>
          <w:i/>
          <w:iCs/>
        </w:rPr>
        <w:t>= O(f(n))</w:t>
      </w:r>
      <w:r w:rsidR="00905231" w:rsidRPr="00905231">
        <w:rPr>
          <w:rFonts w:ascii="Times New Roman" w:hAnsi="Times New Roman" w:cs="Times New Roman"/>
        </w:rPr>
        <w:t xml:space="preserve"> is the same as</w:t>
      </w:r>
      <w:r w:rsidR="00905231">
        <w:rPr>
          <w:rFonts w:ascii="Times New Roman" w:hAnsi="Times New Roman" w:cs="Times New Roman"/>
        </w:rPr>
        <w:t>…</w:t>
      </w:r>
      <w:r w:rsidR="00F53D04">
        <w:rPr>
          <w:rFonts w:ascii="Times New Roman" w:hAnsi="Times New Roman" w:cs="Times New Roman"/>
        </w:rPr>
        <w:t xml:space="preserve"> </w:t>
      </w:r>
      <w:r w:rsidR="00F53D04" w:rsidRPr="00905231">
        <w:rPr>
          <w:rFonts w:ascii="Times New Roman" w:hAnsi="Times New Roman" w:cs="Times New Roman"/>
          <w:i/>
          <w:iCs/>
        </w:rPr>
        <w:t>T(n)</w:t>
      </w:r>
      <w:r w:rsidR="00F53D04" w:rsidRPr="00905231">
        <w:rPr>
          <w:i/>
          <w:iCs/>
        </w:rPr>
        <w:t xml:space="preserve"> </w:t>
      </w:r>
      <w:r w:rsidR="00F53D04" w:rsidRPr="00905231">
        <w:rPr>
          <w:rFonts w:ascii="Times New Roman" w:hAnsi="Times New Roman" w:cs="Times New Roman"/>
          <w:i/>
          <w:iCs/>
        </w:rPr>
        <w:t xml:space="preserve">≤ c · f(n) </w:t>
      </w:r>
      <w:r w:rsidR="00F53D04" w:rsidRPr="00905231">
        <w:rPr>
          <w:rFonts w:ascii="Times New Roman" w:hAnsi="Times New Roman" w:cs="Times New Roman"/>
        </w:rPr>
        <w:t xml:space="preserve"> </w:t>
      </w:r>
      <w:r w:rsidR="00905231" w:rsidRPr="00905231">
        <w:rPr>
          <w:rFonts w:ascii="Times New Roman" w:hAnsi="Times New Roman" w:cs="Times New Roman"/>
        </w:rPr>
        <w:t xml:space="preserve"> </w:t>
      </w:r>
      <w:r w:rsidRPr="00905231">
        <w:rPr>
          <w:rFonts w:ascii="Times New Roman" w:hAnsi="Times New Roman" w:cs="Times New Roman"/>
        </w:rPr>
        <w:t xml:space="preserve"> </w:t>
      </w:r>
    </w:p>
    <w:p w:rsidR="003868C8" w:rsidRDefault="003868C8" w:rsidP="00773F8C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 w:rsidRPr="00D265E6">
        <w:rPr>
          <w:rFonts w:ascii="Times New Roman" w:hAnsi="Times New Roman" w:cs="Times New Roman"/>
          <w:b/>
          <w:bCs/>
        </w:rPr>
        <w:t>Automata theory</w:t>
      </w:r>
      <w:r>
        <w:rPr>
          <w:rFonts w:ascii="Times New Roman" w:hAnsi="Times New Roman" w:cs="Times New Roman"/>
        </w:rPr>
        <w:t xml:space="preserve"> </w:t>
      </w:r>
      <w:r w:rsidRPr="00D265E6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the study of abstract machines and automata, as well as computational problems that can be solved by them. The word automata means “</w:t>
      </w:r>
      <w:r w:rsidRPr="003868C8">
        <w:rPr>
          <w:rFonts w:ascii="Times New Roman" w:hAnsi="Times New Roman" w:cs="Times New Roman"/>
          <w:i/>
          <w:iCs/>
        </w:rPr>
        <w:t>self-making</w:t>
      </w:r>
      <w:r>
        <w:rPr>
          <w:rFonts w:ascii="Times New Roman" w:hAnsi="Times New Roman" w:cs="Times New Roman"/>
        </w:rPr>
        <w:t>” in Greek and is plural for “</w:t>
      </w:r>
      <w:r w:rsidRPr="003868C8">
        <w:rPr>
          <w:rFonts w:ascii="Times New Roman" w:hAnsi="Times New Roman" w:cs="Times New Roman"/>
          <w:i/>
          <w:iCs/>
        </w:rPr>
        <w:t>automaton</w:t>
      </w:r>
      <w:r>
        <w:rPr>
          <w:rFonts w:ascii="Times New Roman" w:hAnsi="Times New Roman" w:cs="Times New Roman"/>
        </w:rPr>
        <w:t xml:space="preserve">”.  </w:t>
      </w:r>
    </w:p>
    <w:p w:rsidR="00EB5846" w:rsidRDefault="00EB5846" w:rsidP="00EB5846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 w:rsidRPr="00D265E6">
        <w:rPr>
          <w:rFonts w:ascii="Times New Roman" w:hAnsi="Times New Roman" w:cs="Times New Roman"/>
          <w:b/>
          <w:bCs/>
        </w:rPr>
        <w:t>Automation :</w:t>
      </w:r>
      <w:r>
        <w:rPr>
          <w:rFonts w:ascii="Times New Roman" w:hAnsi="Times New Roman" w:cs="Times New Roman"/>
        </w:rPr>
        <w:t xml:space="preserve"> A machine, self-operating machine, or a control mechanism designed to automatically follow a predetermined sequence of operations, or respond to predetermined instructions. </w:t>
      </w:r>
    </w:p>
    <w:p w:rsidR="000332FA" w:rsidRPr="000332FA" w:rsidRDefault="000332FA" w:rsidP="00EB5846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Backtracking :</w:t>
      </w:r>
      <w:r>
        <w:rPr>
          <w:rFonts w:ascii="Times New Roman" w:hAnsi="Times New Roman" w:cs="Times New Roman"/>
        </w:rPr>
        <w:t xml:space="preserve"> A general algorithm for finding all (or some) solutions to some computational problems</w:t>
      </w:r>
      <w:r w:rsidR="00133014">
        <w:rPr>
          <w:rFonts w:ascii="Times New Roman" w:hAnsi="Times New Roman" w:cs="Times New Roman"/>
        </w:rPr>
        <w:t xml:space="preserve">, especially constraint satisfaction problems. </w:t>
      </w:r>
      <w:r w:rsidR="00625C8E">
        <w:rPr>
          <w:rFonts w:ascii="Times New Roman" w:hAnsi="Times New Roman" w:cs="Times New Roman"/>
        </w:rPr>
        <w:t>The algorithm will incrementally</w:t>
      </w:r>
      <w:r w:rsidR="00D71E0E">
        <w:rPr>
          <w:rFonts w:ascii="Times New Roman" w:hAnsi="Times New Roman" w:cs="Times New Roman"/>
        </w:rPr>
        <w:t xml:space="preserve"> build </w:t>
      </w:r>
      <w:r w:rsidR="00625C8E">
        <w:rPr>
          <w:rFonts w:ascii="Times New Roman" w:hAnsi="Times New Roman" w:cs="Times New Roman"/>
        </w:rPr>
        <w:t>candidates</w:t>
      </w:r>
      <w:r w:rsidR="00D71E0E">
        <w:rPr>
          <w:rFonts w:ascii="Times New Roman" w:hAnsi="Times New Roman" w:cs="Times New Roman"/>
        </w:rPr>
        <w:t xml:space="preserve"> to the solutions and abandon</w:t>
      </w:r>
      <w:r w:rsidR="00625C8E">
        <w:rPr>
          <w:rFonts w:ascii="Times New Roman" w:hAnsi="Times New Roman" w:cs="Times New Roman"/>
        </w:rPr>
        <w:t>s a candidate (“backtracks”) as soon as it determines that the candidate cannot possibly be completed to a valid solution.</w:t>
      </w:r>
    </w:p>
    <w:p w:rsidR="00D604BD" w:rsidRPr="00280491" w:rsidRDefault="00012D0F" w:rsidP="00E90CA0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Brute</w:t>
      </w:r>
      <w:r w:rsidRPr="00012D0F">
        <w:rPr>
          <w:rFonts w:ascii="Times New Roman" w:hAnsi="Times New Roman" w:cs="Times New Roman"/>
          <w:b/>
          <w:bCs/>
        </w:rPr>
        <w:t>-force :</w:t>
      </w:r>
      <w:r>
        <w:rPr>
          <w:rFonts w:ascii="Times New Roman" w:hAnsi="Times New Roman" w:cs="Times New Roman"/>
        </w:rPr>
        <w:t xml:space="preserve"> A</w:t>
      </w:r>
      <w:r w:rsidR="00F205A4">
        <w:rPr>
          <w:rFonts w:ascii="Times New Roman" w:hAnsi="Times New Roman" w:cs="Times New Roman"/>
        </w:rPr>
        <w:t xml:space="preserve"> trial-and-error </w:t>
      </w:r>
      <w:r>
        <w:rPr>
          <w:rFonts w:ascii="Times New Roman" w:hAnsi="Times New Roman" w:cs="Times New Roman"/>
        </w:rPr>
        <w:t>way of approaching a</w:t>
      </w:r>
      <w:r w:rsidR="009E6350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algorithm </w:t>
      </w:r>
      <w:r w:rsidR="009E6350"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</w:rPr>
        <w:t xml:space="preserve"> forcefully finding a</w:t>
      </w:r>
      <w:r w:rsidR="009E6350">
        <w:rPr>
          <w:rFonts w:ascii="Times New Roman" w:hAnsi="Times New Roman" w:cs="Times New Roman"/>
        </w:rPr>
        <w:t xml:space="preserve"> solution with an</w:t>
      </w:r>
      <w:r>
        <w:rPr>
          <w:rFonts w:ascii="Times New Roman" w:hAnsi="Times New Roman" w:cs="Times New Roman"/>
        </w:rPr>
        <w:t xml:space="preserve"> </w:t>
      </w:r>
      <w:r w:rsidRPr="00012D0F">
        <w:rPr>
          <w:rFonts w:ascii="Times New Roman" w:hAnsi="Times New Roman" w:cs="Times New Roman"/>
          <w:i/>
          <w:iCs/>
        </w:rPr>
        <w:t>enumerated</w:t>
      </w:r>
      <w:r>
        <w:rPr>
          <w:rFonts w:ascii="Times New Roman" w:hAnsi="Times New Roman" w:cs="Times New Roman"/>
        </w:rPr>
        <w:t xml:space="preserve"> (a catalog or list) array of </w:t>
      </w:r>
      <w:r w:rsidR="009E6350">
        <w:rPr>
          <w:rFonts w:ascii="Times New Roman" w:hAnsi="Times New Roman" w:cs="Times New Roman"/>
        </w:rPr>
        <w:t>possibilities</w:t>
      </w:r>
      <w:r>
        <w:rPr>
          <w:rFonts w:ascii="Times New Roman" w:hAnsi="Times New Roman" w:cs="Times New Roman"/>
        </w:rPr>
        <w:t>.</w:t>
      </w:r>
      <w:r w:rsidR="00280491">
        <w:rPr>
          <w:rFonts w:ascii="Times New Roman" w:hAnsi="Times New Roman" w:cs="Times New Roman"/>
        </w:rPr>
        <w:t xml:space="preserve"> </w:t>
      </w:r>
      <w:r w:rsidR="00280491" w:rsidRPr="00280491">
        <w:rPr>
          <w:rFonts w:ascii="Times New Roman" w:hAnsi="Times New Roman" w:cs="Times New Roman"/>
        </w:rPr>
        <w:t>Algorithms</w:t>
      </w:r>
      <w:r w:rsidR="00280491">
        <w:rPr>
          <w:rFonts w:ascii="Times New Roman" w:hAnsi="Times New Roman" w:cs="Times New Roman"/>
        </w:rPr>
        <w:t xml:space="preserve"> </w:t>
      </w:r>
      <w:r w:rsidR="00280491" w:rsidRPr="00280491">
        <w:rPr>
          <w:rFonts w:ascii="Times New Roman" w:hAnsi="Times New Roman" w:cs="Times New Roman"/>
        </w:rPr>
        <w:t xml:space="preserve">that improve substantially on brute-force search nearly always contain valuable </w:t>
      </w:r>
      <w:r w:rsidR="00280491" w:rsidRPr="00280491">
        <w:rPr>
          <w:rFonts w:ascii="Times New Roman" w:hAnsi="Times New Roman" w:cs="Times New Roman"/>
          <w:i/>
          <w:iCs/>
        </w:rPr>
        <w:t>heuristic</w:t>
      </w:r>
      <w:r w:rsidR="00280491">
        <w:rPr>
          <w:rFonts w:ascii="Times New Roman" w:hAnsi="Times New Roman" w:cs="Times New Roman"/>
          <w:i/>
          <w:iCs/>
        </w:rPr>
        <w:t xml:space="preserve"> </w:t>
      </w:r>
      <w:r w:rsidR="00280491">
        <w:rPr>
          <w:rFonts w:ascii="Times New Roman" w:hAnsi="Times New Roman" w:cs="Times New Roman"/>
        </w:rPr>
        <w:t>(serving to indicate</w:t>
      </w:r>
      <w:r w:rsidR="00157D73">
        <w:rPr>
          <w:rFonts w:ascii="Times New Roman" w:hAnsi="Times New Roman" w:cs="Times New Roman"/>
        </w:rPr>
        <w:t xml:space="preserve"> or point out</w:t>
      </w:r>
      <w:r w:rsidR="00280491">
        <w:rPr>
          <w:rFonts w:ascii="Times New Roman" w:hAnsi="Times New Roman" w:cs="Times New Roman"/>
        </w:rPr>
        <w:t>)</w:t>
      </w:r>
      <w:r w:rsidR="00280491" w:rsidRPr="00280491">
        <w:rPr>
          <w:rFonts w:ascii="Times New Roman" w:hAnsi="Times New Roman" w:cs="Times New Roman"/>
        </w:rPr>
        <w:t xml:space="preserve"> idea that makes them work; and they tell us something about the intrinsic structure, and computational tractability, of the underlying problem itself.</w:t>
      </w:r>
    </w:p>
    <w:p w:rsidR="00D604BD" w:rsidRDefault="00D604BD" w:rsidP="00D604BD">
      <w:pPr>
        <w:pStyle w:val="ListBullet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r w:rsidRPr="00D604BD">
        <w:rPr>
          <w:rFonts w:ascii="Times New Roman" w:hAnsi="Times New Roman" w:cs="Times New Roman"/>
          <w:i/>
          <w:iCs/>
        </w:rPr>
        <w:t>Note:</w:t>
      </w:r>
      <w:r>
        <w:rPr>
          <w:rFonts w:ascii="Times New Roman" w:hAnsi="Times New Roman" w:cs="Times New Roman"/>
          <w:i/>
          <w:iCs/>
        </w:rPr>
        <w:t xml:space="preserve"> </w:t>
      </w:r>
      <w:r w:rsidRPr="00D604BD">
        <w:rPr>
          <w:rFonts w:ascii="Times New Roman" w:hAnsi="Times New Roman" w:cs="Times New Roman"/>
        </w:rPr>
        <w:t>Not only is this approach almost always too slow to be useful, it is an intellectual cop-out; it provides us with absolutely</w:t>
      </w:r>
      <w:r>
        <w:rPr>
          <w:rFonts w:ascii="Times New Roman" w:hAnsi="Times New Roman" w:cs="Times New Roman"/>
        </w:rPr>
        <w:t xml:space="preserve"> </w:t>
      </w:r>
      <w:r w:rsidRPr="00D604BD">
        <w:rPr>
          <w:rFonts w:ascii="Times New Roman" w:hAnsi="Times New Roman" w:cs="Times New Roman"/>
        </w:rPr>
        <w:t>no insight into the structure of the problem we are studying.</w:t>
      </w:r>
    </w:p>
    <w:p w:rsidR="005A44A8" w:rsidRDefault="005A44A8" w:rsidP="005A44A8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 w:rsidRPr="005A44A8">
        <w:rPr>
          <w:rFonts w:ascii="Times New Roman" w:hAnsi="Times New Roman" w:cs="Times New Roman"/>
          <w:b/>
          <w:bCs/>
        </w:rPr>
        <w:t xml:space="preserve">Central Processing </w:t>
      </w:r>
      <w:r>
        <w:rPr>
          <w:rFonts w:ascii="Times New Roman" w:hAnsi="Times New Roman" w:cs="Times New Roman"/>
          <w:b/>
          <w:bCs/>
        </w:rPr>
        <w:t>U</w:t>
      </w:r>
      <w:r w:rsidRPr="005A44A8">
        <w:rPr>
          <w:rFonts w:ascii="Times New Roman" w:hAnsi="Times New Roman" w:cs="Times New Roman"/>
          <w:b/>
          <w:bCs/>
        </w:rPr>
        <w:t>nit</w:t>
      </w:r>
      <w:r>
        <w:rPr>
          <w:rFonts w:ascii="Times New Roman" w:hAnsi="Times New Roman" w:cs="Times New Roman"/>
          <w:b/>
          <w:bCs/>
        </w:rPr>
        <w:t xml:space="preserve"> </w:t>
      </w:r>
      <w:r w:rsidRPr="005A44A8">
        <w:rPr>
          <w:rFonts w:ascii="Times New Roman" w:hAnsi="Times New Roman" w:cs="Times New Roman"/>
          <w:b/>
          <w:bCs/>
        </w:rPr>
        <w:t>(CPU) :</w:t>
      </w:r>
      <w:r>
        <w:rPr>
          <w:rFonts w:ascii="Times New Roman" w:hAnsi="Times New Roman" w:cs="Times New Roman"/>
        </w:rPr>
        <w:t xml:space="preserve"> Hardware components that runs a program.</w:t>
      </w:r>
      <w:r w:rsidR="009F1C9E">
        <w:rPr>
          <w:rFonts w:ascii="Times New Roman" w:hAnsi="Times New Roman" w:cs="Times New Roman"/>
        </w:rPr>
        <w:t xml:space="preserve"> Its two parts are the </w:t>
      </w:r>
      <w:r w:rsidR="009F1C9E" w:rsidRPr="009065E4">
        <w:rPr>
          <w:rFonts w:ascii="Times New Roman" w:hAnsi="Times New Roman" w:cs="Times New Roman"/>
          <w:i/>
          <w:iCs/>
        </w:rPr>
        <w:t>control unit</w:t>
      </w:r>
      <w:r w:rsidR="009F1C9E">
        <w:rPr>
          <w:rFonts w:ascii="Times New Roman" w:hAnsi="Times New Roman" w:cs="Times New Roman"/>
        </w:rPr>
        <w:t xml:space="preserve"> and the </w:t>
      </w:r>
      <w:r w:rsidR="009F1C9E" w:rsidRPr="009065E4">
        <w:rPr>
          <w:rFonts w:ascii="Times New Roman" w:hAnsi="Times New Roman" w:cs="Times New Roman"/>
          <w:i/>
          <w:iCs/>
        </w:rPr>
        <w:t>ALC</w:t>
      </w:r>
      <w:r w:rsidR="009F1C9E">
        <w:rPr>
          <w:rFonts w:ascii="Times New Roman" w:hAnsi="Times New Roman" w:cs="Times New Roman"/>
        </w:rPr>
        <w:t>.</w:t>
      </w:r>
      <w:r w:rsidR="001C3ECB">
        <w:rPr>
          <w:rFonts w:ascii="Times New Roman" w:hAnsi="Times New Roman" w:cs="Times New Roman"/>
        </w:rPr>
        <w:t xml:space="preserve"> </w:t>
      </w:r>
      <w:r w:rsidR="00A20F08">
        <w:rPr>
          <w:rFonts w:ascii="Times New Roman" w:hAnsi="Times New Roman" w:cs="Times New Roman"/>
        </w:rPr>
        <w:t>Throughout a running program, t</w:t>
      </w:r>
      <w:r w:rsidR="001C3ECB">
        <w:rPr>
          <w:rFonts w:ascii="Times New Roman" w:hAnsi="Times New Roman" w:cs="Times New Roman"/>
        </w:rPr>
        <w:t xml:space="preserve">he cycle of operations that the CPU </w:t>
      </w:r>
      <w:r w:rsidR="00A20F08">
        <w:rPr>
          <w:rFonts w:ascii="Times New Roman" w:hAnsi="Times New Roman" w:cs="Times New Roman"/>
        </w:rPr>
        <w:t>undergoes</w:t>
      </w:r>
      <w:r w:rsidR="001C3ECB">
        <w:rPr>
          <w:rFonts w:ascii="Times New Roman" w:hAnsi="Times New Roman" w:cs="Times New Roman"/>
        </w:rPr>
        <w:t xml:space="preserve"> are fetch, decode, and execute. </w:t>
      </w:r>
    </w:p>
    <w:p w:rsidR="005A44A8" w:rsidRDefault="005A44A8" w:rsidP="005A44A8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Pr="005A44A8">
        <w:rPr>
          <w:rFonts w:ascii="Times New Roman" w:hAnsi="Times New Roman" w:cs="Times New Roman"/>
          <w:i/>
          <w:iCs/>
        </w:rPr>
        <w:t>Control Unit :</w:t>
      </w:r>
      <w:r>
        <w:rPr>
          <w:rFonts w:ascii="Times New Roman" w:hAnsi="Times New Roman" w:cs="Times New Roman"/>
        </w:rPr>
        <w:t xml:space="preserve"> It retrieves and decodes a programs instructions and coordinates computer operations.</w:t>
      </w:r>
    </w:p>
    <w:p w:rsidR="005A44A8" w:rsidRDefault="005A44A8" w:rsidP="005A44A8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5A44A8">
        <w:rPr>
          <w:rFonts w:ascii="Times New Roman" w:hAnsi="Times New Roman" w:cs="Times New Roman"/>
          <w:i/>
          <w:iCs/>
        </w:rPr>
        <w:t>Arithmetic &amp; Logic Unit (ALC)</w:t>
      </w:r>
      <w:r>
        <w:rPr>
          <w:rFonts w:ascii="Times New Roman" w:hAnsi="Times New Roman" w:cs="Times New Roman"/>
          <w:i/>
          <w:iCs/>
        </w:rPr>
        <w:t xml:space="preserve"> : </w:t>
      </w:r>
      <w:r w:rsidR="00C5693B">
        <w:rPr>
          <w:rFonts w:ascii="Times New Roman" w:hAnsi="Times New Roman" w:cs="Times New Roman"/>
        </w:rPr>
        <w:t xml:space="preserve">It </w:t>
      </w:r>
      <w:r>
        <w:rPr>
          <w:rFonts w:ascii="Times New Roman" w:hAnsi="Times New Roman" w:cs="Times New Roman"/>
        </w:rPr>
        <w:t xml:space="preserve">preforms mathematical operations. </w:t>
      </w:r>
    </w:p>
    <w:p w:rsidR="00CC0E0A" w:rsidRPr="00CC0E0A" w:rsidRDefault="00CC0E0A" w:rsidP="005A44A8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Cursor : </w:t>
      </w:r>
      <w:r>
        <w:rPr>
          <w:rFonts w:ascii="Times New Roman" w:hAnsi="Times New Roman" w:cs="Times New Roman"/>
        </w:rPr>
        <w:t xml:space="preserve"> a control structure that enables traversal over the records in a database. They facilitate </w:t>
      </w:r>
      <w:r w:rsidRPr="00812102">
        <w:rPr>
          <w:rFonts w:ascii="Times New Roman" w:hAnsi="Times New Roman" w:cs="Times New Roman"/>
          <w:i/>
          <w:iCs/>
        </w:rPr>
        <w:t>subsequent</w:t>
      </w:r>
      <w:r w:rsidR="00812102">
        <w:rPr>
          <w:rFonts w:ascii="Times New Roman" w:hAnsi="Times New Roman" w:cs="Times New Roman"/>
          <w:i/>
          <w:iCs/>
        </w:rPr>
        <w:t xml:space="preserve"> </w:t>
      </w:r>
      <w:r w:rsidR="00812102">
        <w:rPr>
          <w:rFonts w:ascii="Times New Roman" w:hAnsi="Times New Roman" w:cs="Times New Roman"/>
        </w:rPr>
        <w:t>(</w:t>
      </w:r>
      <w:r w:rsidR="009710ED">
        <w:rPr>
          <w:rFonts w:ascii="Times New Roman" w:hAnsi="Times New Roman" w:cs="Times New Roman"/>
        </w:rPr>
        <w:t>:</w:t>
      </w:r>
      <w:r w:rsidR="00812102">
        <w:rPr>
          <w:rFonts w:ascii="Times New Roman" w:hAnsi="Times New Roman" w:cs="Times New Roman"/>
        </w:rPr>
        <w:t>occurring later or after</w:t>
      </w:r>
      <w:r w:rsidR="00812102" w:rsidRPr="00812102">
        <w:rPr>
          <w:rFonts w:ascii="Times New Roman" w:hAnsi="Times New Roman" w:cs="Times New Roman"/>
        </w:rPr>
        <w:t xml:space="preserve">) </w:t>
      </w:r>
      <w:r w:rsidRPr="00812102">
        <w:rPr>
          <w:rFonts w:ascii="Times New Roman" w:hAnsi="Times New Roman" w:cs="Times New Roman"/>
        </w:rPr>
        <w:t xml:space="preserve"> processing</w:t>
      </w:r>
      <w:r w:rsidR="00812102" w:rsidRPr="00812102">
        <w:rPr>
          <w:rFonts w:ascii="Times New Roman" w:hAnsi="Times New Roman" w:cs="Times New Roman"/>
        </w:rPr>
        <w:t xml:space="preserve"> </w:t>
      </w:r>
      <w:r w:rsidRPr="00CC0E0A">
        <w:rPr>
          <w:rFonts w:ascii="Times New Roman" w:hAnsi="Times New Roman" w:cs="Times New Roman"/>
        </w:rPr>
        <w:t>in conjunction with the traversal, such as retrieval, addition and removal of database records.</w:t>
      </w:r>
      <w:r>
        <w:rPr>
          <w:rFonts w:ascii="Times New Roman" w:hAnsi="Times New Roman" w:cs="Times New Roman"/>
        </w:rPr>
        <w:t xml:space="preserve"> </w:t>
      </w:r>
    </w:p>
    <w:p w:rsidR="00773F8C" w:rsidRDefault="00773F8C" w:rsidP="00773F8C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 w:rsidRPr="00D265E6">
        <w:rPr>
          <w:rFonts w:ascii="Times New Roman" w:hAnsi="Times New Roman" w:cs="Times New Roman"/>
          <w:b/>
          <w:bCs/>
        </w:rPr>
        <w:t>Deterministic finite automation (DFA) :</w:t>
      </w:r>
      <w:r>
        <w:rPr>
          <w:rFonts w:ascii="Times New Roman" w:hAnsi="Times New Roman" w:cs="Times New Roman"/>
        </w:rPr>
        <w:t xml:space="preserve"> also known as “deterministic finite acceptor, DFA”, or “deterministic finite state automation, DFSA” that is a mathematical model of computation (or “finite-state machine”) that accepts or rejects </w:t>
      </w:r>
      <w:r w:rsidR="003832AE">
        <w:rPr>
          <w:rFonts w:ascii="Times New Roman" w:hAnsi="Times New Roman" w:cs="Times New Roman"/>
        </w:rPr>
        <w:t xml:space="preserve">a given string of symbols, by running through a “state sequence” uniquely determined by the string. </w:t>
      </w:r>
    </w:p>
    <w:p w:rsidR="00E45DA8" w:rsidRPr="006F7E86" w:rsidRDefault="00E45DA8" w:rsidP="006F7E86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 w:rsidRPr="006F7E86">
        <w:rPr>
          <w:rFonts w:ascii="Times New Roman" w:hAnsi="Times New Roman" w:cs="Times New Roman"/>
          <w:b/>
          <w:bCs/>
        </w:rPr>
        <w:t xml:space="preserve">Efficiency : </w:t>
      </w:r>
      <w:r w:rsidR="007311C0" w:rsidRPr="006F7E86">
        <w:rPr>
          <w:rFonts w:ascii="Times New Roman" w:hAnsi="Times New Roman" w:cs="Times New Roman"/>
        </w:rPr>
        <w:t xml:space="preserve">In computer science </w:t>
      </w:r>
      <w:r w:rsidR="006B2A5E" w:rsidRPr="006F7E86">
        <w:rPr>
          <w:rFonts w:ascii="Times New Roman" w:hAnsi="Times New Roman" w:cs="Times New Roman"/>
        </w:rPr>
        <w:t xml:space="preserve">it is </w:t>
      </w:r>
      <w:r w:rsidR="007311C0" w:rsidRPr="006F7E86">
        <w:rPr>
          <w:rFonts w:ascii="Times New Roman" w:hAnsi="Times New Roman" w:cs="Times New Roman"/>
        </w:rPr>
        <w:t>equivalent</w:t>
      </w:r>
      <w:r w:rsidR="006B2A5E" w:rsidRPr="006F7E86">
        <w:rPr>
          <w:rFonts w:ascii="Times New Roman" w:hAnsi="Times New Roman" w:cs="Times New Roman"/>
        </w:rPr>
        <w:t xml:space="preserve"> to the concept of polynomial time</w:t>
      </w:r>
      <w:r w:rsidR="00C42562" w:rsidRPr="006F7E86">
        <w:rPr>
          <w:rFonts w:ascii="Times New Roman" w:hAnsi="Times New Roman" w:cs="Times New Roman"/>
        </w:rPr>
        <w:t xml:space="preserve"> (polynomial = fast)</w:t>
      </w:r>
      <w:r w:rsidR="006B2A5E" w:rsidRPr="006F7E86">
        <w:rPr>
          <w:rFonts w:ascii="Times New Roman" w:hAnsi="Times New Roman" w:cs="Times New Roman"/>
        </w:rPr>
        <w:t xml:space="preserve">. </w:t>
      </w:r>
      <w:r w:rsidR="007311C0" w:rsidRPr="006F7E86">
        <w:rPr>
          <w:rFonts w:ascii="Times New Roman" w:hAnsi="Times New Roman" w:cs="Times New Roman"/>
        </w:rPr>
        <w:t xml:space="preserve">The general goal in how to quantify the notion of a “reasonable” running time. </w:t>
      </w:r>
      <w:r w:rsidR="00E669F2" w:rsidRPr="006F7E86">
        <w:rPr>
          <w:rFonts w:ascii="Times New Roman" w:hAnsi="Times New Roman" w:cs="Times New Roman"/>
        </w:rPr>
        <w:t xml:space="preserve">There is a final, fundamental benefit to making our definition of efficiency so specific: it becomes </w:t>
      </w:r>
      <w:r w:rsidR="00E669F2" w:rsidRPr="006F7E86">
        <w:rPr>
          <w:rFonts w:ascii="Times New Roman" w:hAnsi="Times New Roman" w:cs="Times New Roman"/>
          <w:i/>
          <w:iCs/>
        </w:rPr>
        <w:t>negatable</w:t>
      </w:r>
      <w:r w:rsidR="00E669F2" w:rsidRPr="006F7E86">
        <w:rPr>
          <w:rFonts w:ascii="Times New Roman" w:hAnsi="Times New Roman" w:cs="Times New Roman"/>
        </w:rPr>
        <w:t xml:space="preserve"> (not comparable). It becomes possible to express the notion that there is no </w:t>
      </w:r>
      <w:r w:rsidR="005656DF" w:rsidRPr="006F7E86">
        <w:rPr>
          <w:rFonts w:ascii="Times New Roman" w:hAnsi="Times New Roman" w:cs="Times New Roman"/>
        </w:rPr>
        <w:t xml:space="preserve">(single) </w:t>
      </w:r>
      <w:r w:rsidR="00E669F2" w:rsidRPr="006F7E86">
        <w:rPr>
          <w:rFonts w:ascii="Times New Roman" w:hAnsi="Times New Roman" w:cs="Times New Roman"/>
        </w:rPr>
        <w:t>efficient algorithm for a particular problem</w:t>
      </w:r>
      <w:r w:rsidR="005656DF" w:rsidRPr="006F7E86">
        <w:rPr>
          <w:rFonts w:ascii="Times New Roman" w:hAnsi="Times New Roman" w:cs="Times New Roman"/>
        </w:rPr>
        <w:t>.</w:t>
      </w:r>
      <w:r w:rsidR="006F7E86" w:rsidRPr="006F7E86">
        <w:rPr>
          <w:rFonts w:ascii="Times New Roman" w:hAnsi="Times New Roman" w:cs="Times New Roman"/>
        </w:rPr>
        <w:t xml:space="preserve"> Our definition in terms of polynomial time is much more an absolute notion; it is closely connected with the idea that each problem has an </w:t>
      </w:r>
      <w:r w:rsidR="006F7E86" w:rsidRPr="006F7E86">
        <w:rPr>
          <w:rFonts w:ascii="Times New Roman" w:hAnsi="Times New Roman" w:cs="Times New Roman"/>
          <w:i/>
          <w:iCs/>
        </w:rPr>
        <w:t>intrinsic</w:t>
      </w:r>
      <w:r w:rsidR="006F7E86">
        <w:rPr>
          <w:rFonts w:ascii="Times New Roman" w:hAnsi="Times New Roman" w:cs="Times New Roman"/>
        </w:rPr>
        <w:t xml:space="preserve"> (</w:t>
      </w:r>
      <w:r w:rsidR="008D4812">
        <w:rPr>
          <w:rFonts w:ascii="Times New Roman" w:hAnsi="Times New Roman" w:cs="Times New Roman"/>
        </w:rPr>
        <w:t xml:space="preserve">: </w:t>
      </w:r>
      <w:r w:rsidR="006F7E86">
        <w:rPr>
          <w:rFonts w:ascii="Times New Roman" w:hAnsi="Times New Roman" w:cs="Times New Roman"/>
        </w:rPr>
        <w:t>belonging to a thing by its very nature)</w:t>
      </w:r>
      <w:r w:rsidR="006F7E86" w:rsidRPr="006F7E86">
        <w:rPr>
          <w:rFonts w:ascii="Times New Roman" w:hAnsi="Times New Roman" w:cs="Times New Roman"/>
        </w:rPr>
        <w:t xml:space="preserve"> level of computational tractability: some admit efficient solutions, and others do not.</w:t>
      </w:r>
    </w:p>
    <w:p w:rsidR="00296AF9" w:rsidRDefault="00E45DA8" w:rsidP="00E45DA8">
      <w:pPr>
        <w:pStyle w:val="ListBullet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r w:rsidRPr="002758B2">
        <w:rPr>
          <w:rFonts w:ascii="Times New Roman" w:hAnsi="Times New Roman" w:cs="Times New Roman"/>
          <w:i/>
          <w:iCs/>
        </w:rPr>
        <w:t>Computational efficiency</w:t>
      </w:r>
      <w:r w:rsidRPr="00D265E6">
        <w:rPr>
          <w:rFonts w:ascii="Times New Roman" w:hAnsi="Times New Roman" w:cs="Times New Roman"/>
          <w:b/>
          <w:bCs/>
        </w:rPr>
        <w:t xml:space="preserve"> :</w:t>
      </w:r>
      <w:r>
        <w:rPr>
          <w:rFonts w:ascii="Times New Roman" w:hAnsi="Times New Roman" w:cs="Times New Roman"/>
        </w:rPr>
        <w:t xml:space="preserve"> The focus is primarily on efficiency in running time, but it is important that a program is efficient in the use of other resources as well. An issue that arises is the amount of </w:t>
      </w:r>
      <w:r w:rsidRPr="00511593">
        <w:rPr>
          <w:rFonts w:ascii="Times New Roman" w:hAnsi="Times New Roman" w:cs="Times New Roman"/>
          <w:i/>
          <w:iCs/>
        </w:rPr>
        <w:t>space</w:t>
      </w:r>
      <w:r>
        <w:rPr>
          <w:rFonts w:ascii="Times New Roman" w:hAnsi="Times New Roman" w:cs="Times New Roman"/>
        </w:rPr>
        <w:t xml:space="preserve"> (or memory) used by an algorithm.</w:t>
      </w:r>
    </w:p>
    <w:p w:rsidR="00466F99" w:rsidRPr="00466F99" w:rsidRDefault="00466F99" w:rsidP="009259B7">
      <w:pPr>
        <w:pStyle w:val="ListBullet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r w:rsidRPr="00466F99">
        <w:rPr>
          <w:rFonts w:ascii="Times New Roman" w:hAnsi="Times New Roman" w:cs="Times New Roman"/>
          <w:i/>
          <w:iCs/>
        </w:rPr>
        <w:t>Note :</w:t>
      </w:r>
      <w:r>
        <w:rPr>
          <w:rFonts w:ascii="Times New Roman" w:hAnsi="Times New Roman" w:cs="Times New Roman"/>
          <w:b/>
          <w:bCs/>
        </w:rPr>
        <w:t xml:space="preserve"> </w:t>
      </w:r>
      <w:r w:rsidRPr="00E8149D">
        <w:rPr>
          <w:rFonts w:ascii="Times New Roman" w:hAnsi="Times New Roman" w:cs="Times New Roman"/>
        </w:rPr>
        <w:t>If</w:t>
      </w:r>
      <w:r>
        <w:rPr>
          <w:rFonts w:ascii="Times New Roman" w:hAnsi="Times New Roman" w:cs="Times New Roman"/>
        </w:rPr>
        <w:t xml:space="preserve"> </w:t>
      </w:r>
      <w:r w:rsidRPr="00E8149D">
        <w:rPr>
          <w:rFonts w:ascii="Times New Roman" w:hAnsi="Times New Roman" w:cs="Times New Roman"/>
        </w:rPr>
        <w:t>the input size increases from N to 2N, the bound on the running time increases</w:t>
      </w:r>
      <w:r>
        <w:rPr>
          <w:rFonts w:ascii="Times New Roman" w:hAnsi="Times New Roman" w:cs="Times New Roman"/>
        </w:rPr>
        <w:t xml:space="preserve"> </w:t>
      </w:r>
      <w:r w:rsidRPr="00E8149D">
        <w:rPr>
          <w:rFonts w:ascii="Times New Roman" w:hAnsi="Times New Roman" w:cs="Times New Roman"/>
        </w:rPr>
        <w:t>from cN</w:t>
      </w:r>
      <w:r w:rsidRPr="00E8149D">
        <w:rPr>
          <w:rFonts w:ascii="Times New Roman" w:hAnsi="Times New Roman" w:cs="Times New Roman"/>
          <w:vertAlign w:val="superscript"/>
        </w:rPr>
        <w:t>d</w:t>
      </w:r>
      <w:r w:rsidRPr="00E8149D">
        <w:rPr>
          <w:rFonts w:ascii="Times New Roman" w:hAnsi="Times New Roman" w:cs="Times New Roman"/>
        </w:rPr>
        <w:t xml:space="preserve"> to c(2N)</w:t>
      </w:r>
      <w:r w:rsidRPr="00E8149D">
        <w:rPr>
          <w:rFonts w:ascii="Times New Roman" w:hAnsi="Times New Roman" w:cs="Times New Roman"/>
          <w:vertAlign w:val="superscript"/>
        </w:rPr>
        <w:t>d</w:t>
      </w:r>
      <w:r w:rsidRPr="00E8149D">
        <w:rPr>
          <w:rFonts w:ascii="Times New Roman" w:hAnsi="Times New Roman" w:cs="Times New Roman"/>
        </w:rPr>
        <w:t xml:space="preserve"> = c </w:t>
      </w:r>
      <w:r>
        <w:rPr>
          <w:rFonts w:ascii="Times New Roman" w:hAnsi="Times New Roman" w:cs="Times New Roman"/>
        </w:rPr>
        <w:t>*</w:t>
      </w:r>
      <w:r w:rsidRPr="00E8149D">
        <w:rPr>
          <w:rFonts w:ascii="Times New Roman" w:hAnsi="Times New Roman" w:cs="Times New Roman"/>
        </w:rPr>
        <w:t xml:space="preserve"> 2</w:t>
      </w:r>
      <w:r w:rsidRPr="00E8149D">
        <w:rPr>
          <w:rFonts w:ascii="Times New Roman" w:hAnsi="Times New Roman" w:cs="Times New Roman"/>
          <w:vertAlign w:val="superscript"/>
        </w:rPr>
        <w:t>d</w:t>
      </w:r>
      <w:r w:rsidRPr="00E8149D">
        <w:rPr>
          <w:rFonts w:ascii="Times New Roman" w:hAnsi="Times New Roman" w:cs="Times New Roman"/>
        </w:rPr>
        <w:t>N</w:t>
      </w:r>
      <w:r w:rsidRPr="00E8149D">
        <w:rPr>
          <w:rFonts w:ascii="Times New Roman" w:hAnsi="Times New Roman" w:cs="Times New Roman"/>
          <w:vertAlign w:val="superscript"/>
        </w:rPr>
        <w:t>d</w:t>
      </w:r>
      <w:r w:rsidRPr="00E8149D">
        <w:rPr>
          <w:rFonts w:ascii="Times New Roman" w:hAnsi="Times New Roman" w:cs="Times New Roman"/>
        </w:rPr>
        <w:t>, which is a slow-down by a factor of 2</w:t>
      </w:r>
      <w:r w:rsidRPr="00E8149D">
        <w:rPr>
          <w:rFonts w:ascii="Times New Roman" w:hAnsi="Times New Roman" w:cs="Times New Roman"/>
          <w:vertAlign w:val="superscript"/>
        </w:rPr>
        <w:t>d</w:t>
      </w:r>
      <w:r>
        <w:rPr>
          <w:rFonts w:ascii="Times New Roman" w:hAnsi="Times New Roman" w:cs="Times New Roman"/>
        </w:rPr>
        <w:t>.</w:t>
      </w:r>
    </w:p>
    <w:p w:rsidR="00287C48" w:rsidRDefault="00296AF9" w:rsidP="009259B7">
      <w:pPr>
        <w:pStyle w:val="ListBullet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r w:rsidRPr="002758B2">
        <w:rPr>
          <w:rFonts w:ascii="Times New Roman" w:hAnsi="Times New Roman" w:cs="Times New Roman"/>
          <w:i/>
          <w:iCs/>
        </w:rPr>
        <w:t>Proposed Definition of Efficiency</w:t>
      </w:r>
      <w:r w:rsidRPr="002758B2">
        <w:rPr>
          <w:rFonts w:ascii="Times New Roman" w:hAnsi="Times New Roman" w:cs="Times New Roman"/>
        </w:rPr>
        <w:t xml:space="preserve"> : </w:t>
      </w:r>
    </w:p>
    <w:p w:rsidR="009259B7" w:rsidRPr="009259B7" w:rsidRDefault="009259B7" w:rsidP="009259B7">
      <w:pPr>
        <w:pStyle w:val="ListBullet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Pr="009259B7">
        <w:rPr>
          <w:rFonts w:ascii="Times New Roman" w:hAnsi="Times New Roman" w:cs="Times New Roman"/>
        </w:rPr>
        <w:t>An algorithm is efficient if, when</w:t>
      </w:r>
      <w:r>
        <w:rPr>
          <w:rFonts w:ascii="Times New Roman" w:hAnsi="Times New Roman" w:cs="Times New Roman"/>
        </w:rPr>
        <w:t xml:space="preserve"> </w:t>
      </w:r>
      <w:r w:rsidRPr="009259B7">
        <w:rPr>
          <w:rFonts w:ascii="Times New Roman" w:hAnsi="Times New Roman" w:cs="Times New Roman"/>
        </w:rPr>
        <w:t>implemented, it runs quickly on real input instances</w:t>
      </w:r>
    </w:p>
    <w:p w:rsidR="00287C48" w:rsidRDefault="0065128E" w:rsidP="00287C48">
      <w:pPr>
        <w:pStyle w:val="ListBullet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2. </w:t>
      </w:r>
      <w:r w:rsidR="00296AF9" w:rsidRPr="002758B2">
        <w:rPr>
          <w:rFonts w:ascii="Times New Roman" w:hAnsi="Times New Roman" w:cs="Times New Roman"/>
        </w:rPr>
        <w:t>An algorithm is efficient if it achieves</w:t>
      </w:r>
      <w:r w:rsidR="00296AF9">
        <w:rPr>
          <w:rFonts w:ascii="Times New Roman" w:hAnsi="Times New Roman" w:cs="Times New Roman"/>
        </w:rPr>
        <w:t xml:space="preserve"> </w:t>
      </w:r>
      <w:r w:rsidR="00296AF9" w:rsidRPr="002758B2">
        <w:rPr>
          <w:rFonts w:ascii="Times New Roman" w:hAnsi="Times New Roman" w:cs="Times New Roman"/>
        </w:rPr>
        <w:t>qualitatively better worst-case performance, at an analytical level, than</w:t>
      </w:r>
      <w:r w:rsidR="00296AF9">
        <w:rPr>
          <w:rFonts w:ascii="Times New Roman" w:hAnsi="Times New Roman" w:cs="Times New Roman"/>
        </w:rPr>
        <w:t xml:space="preserve"> </w:t>
      </w:r>
      <w:r w:rsidR="00296AF9" w:rsidRPr="002758B2">
        <w:rPr>
          <w:rFonts w:ascii="Times New Roman" w:hAnsi="Times New Roman" w:cs="Times New Roman"/>
        </w:rPr>
        <w:t>brute-force search.</w:t>
      </w:r>
      <w:r w:rsidR="00E45DA8">
        <w:rPr>
          <w:rFonts w:ascii="Times New Roman" w:hAnsi="Times New Roman" w:cs="Times New Roman"/>
        </w:rPr>
        <w:t xml:space="preserve"> </w:t>
      </w:r>
    </w:p>
    <w:p w:rsidR="00E45DA8" w:rsidRPr="0065128E" w:rsidRDefault="0065128E" w:rsidP="00287C48">
      <w:pPr>
        <w:pStyle w:val="ListBullet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65128E">
        <w:t xml:space="preserve"> </w:t>
      </w:r>
      <w:r w:rsidRPr="0065128E">
        <w:rPr>
          <w:rFonts w:ascii="Times New Roman" w:hAnsi="Times New Roman" w:cs="Times New Roman"/>
        </w:rPr>
        <w:t>An algorithm is efficient if it has a</w:t>
      </w:r>
      <w:r>
        <w:rPr>
          <w:rFonts w:ascii="Times New Roman" w:hAnsi="Times New Roman" w:cs="Times New Roman"/>
        </w:rPr>
        <w:t xml:space="preserve"> </w:t>
      </w:r>
      <w:r w:rsidRPr="0065128E">
        <w:rPr>
          <w:rFonts w:ascii="Times New Roman" w:hAnsi="Times New Roman" w:cs="Times New Roman"/>
        </w:rPr>
        <w:t>polynomial running time.</w:t>
      </w:r>
    </w:p>
    <w:p w:rsidR="000743FC" w:rsidRDefault="000743FC" w:rsidP="000743FC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 w:rsidRPr="00D265E6">
        <w:rPr>
          <w:rFonts w:ascii="Times New Roman" w:hAnsi="Times New Roman" w:cs="Times New Roman"/>
          <w:b/>
          <w:bCs/>
        </w:rPr>
        <w:t xml:space="preserve">Factors : </w:t>
      </w:r>
      <w:r>
        <w:rPr>
          <w:rFonts w:ascii="Times New Roman" w:hAnsi="Times New Roman" w:cs="Times New Roman"/>
        </w:rPr>
        <w:t xml:space="preserve">Whole numbers that are multiplied together to produce another number. If (a x b) = c, then a and b are factors of c. </w:t>
      </w:r>
    </w:p>
    <w:p w:rsidR="000743FC" w:rsidRPr="00107E9F" w:rsidRDefault="000743FC" w:rsidP="000743FC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ab/>
      </w:r>
      <w:r w:rsidRPr="00107E9F">
        <w:rPr>
          <w:rFonts w:ascii="Times New Roman" w:hAnsi="Times New Roman" w:cs="Times New Roman"/>
          <w:i/>
          <w:iCs/>
        </w:rPr>
        <w:t>Example:</w:t>
      </w:r>
    </w:p>
    <w:p w:rsidR="000743FC" w:rsidRDefault="000743FC" w:rsidP="000743FC">
      <w:pPr>
        <w:pStyle w:val="ListBullet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factors of 16 is (1, 2, 4, 8, 16); including all the whole number multiples of 16.  </w:t>
      </w:r>
    </w:p>
    <w:p w:rsidR="00510C9D" w:rsidRDefault="00510C9D" w:rsidP="00510C9D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 w:rsidRPr="00510C9D">
        <w:rPr>
          <w:rFonts w:ascii="Times New Roman" w:hAnsi="Times New Roman" w:cs="Times New Roman"/>
          <w:b/>
          <w:bCs/>
        </w:rPr>
        <w:t>File :</w:t>
      </w:r>
      <w:r>
        <w:rPr>
          <w:rFonts w:ascii="Times New Roman" w:hAnsi="Times New Roman" w:cs="Times New Roman"/>
        </w:rPr>
        <w:t xml:space="preserve"> An object </w:t>
      </w:r>
      <w:r w:rsidR="00070FE8">
        <w:rPr>
          <w:rFonts w:ascii="Times New Roman" w:hAnsi="Times New Roman" w:cs="Times New Roman"/>
        </w:rPr>
        <w:t>on</w:t>
      </w:r>
      <w:r>
        <w:rPr>
          <w:rFonts w:ascii="Times New Roman" w:hAnsi="Times New Roman" w:cs="Times New Roman"/>
        </w:rPr>
        <w:t xml:space="preserve"> a computer that stores data, information, settings or commands used </w:t>
      </w:r>
      <w:r w:rsidR="00070FE8"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</w:rPr>
        <w:t xml:space="preserve"> a computer program. </w:t>
      </w:r>
      <w:r w:rsidR="003635AD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 xml:space="preserve">ore </w:t>
      </w:r>
      <w:r w:rsidR="0042405F">
        <w:rPr>
          <w:rFonts w:ascii="Times New Roman" w:hAnsi="Times New Roman" w:cs="Times New Roman"/>
        </w:rPr>
        <w:t>specifically</w:t>
      </w:r>
      <w:r>
        <w:rPr>
          <w:rFonts w:ascii="Times New Roman" w:hAnsi="Times New Roman" w:cs="Times New Roman"/>
        </w:rPr>
        <w:t xml:space="preserve">, it’s a sequence of data blocks that are stored on a disk. </w:t>
      </w:r>
    </w:p>
    <w:p w:rsidR="00E05405" w:rsidRDefault="00E05405" w:rsidP="00E05405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 w:rsidRPr="00D265E6">
        <w:rPr>
          <w:rFonts w:ascii="Times New Roman" w:hAnsi="Times New Roman" w:cs="Times New Roman"/>
          <w:b/>
          <w:bCs/>
        </w:rPr>
        <w:t xml:space="preserve">Finite Automata or Finite Automaton (FA): </w:t>
      </w:r>
      <w:r w:rsidRPr="00E05405">
        <w:rPr>
          <w:rFonts w:ascii="Times New Roman" w:hAnsi="Times New Roman" w:cs="Times New Roman"/>
        </w:rPr>
        <w:t>A simple i</w:t>
      </w:r>
      <w:r>
        <w:rPr>
          <w:rFonts w:ascii="Times New Roman" w:hAnsi="Times New Roman" w:cs="Times New Roman"/>
        </w:rPr>
        <w:t>dealized machine used to recognize patterns within an input taken from some character set (or alphabet) C.</w:t>
      </w:r>
      <w:r w:rsidR="00C17E8E">
        <w:rPr>
          <w:rFonts w:ascii="Times New Roman" w:hAnsi="Times New Roman" w:cs="Times New Roman"/>
        </w:rPr>
        <w:t xml:space="preserve"> </w:t>
      </w:r>
      <w:r w:rsidR="00FC6C6E">
        <w:rPr>
          <w:rFonts w:ascii="Times New Roman" w:hAnsi="Times New Roman" w:cs="Times New Roman"/>
        </w:rPr>
        <w:t>T</w:t>
      </w:r>
      <w:r w:rsidR="00C17E8E">
        <w:rPr>
          <w:rFonts w:ascii="Times New Roman" w:hAnsi="Times New Roman" w:cs="Times New Roman"/>
        </w:rPr>
        <w:t>he job of an FA is to accept or reject an i</w:t>
      </w:r>
      <w:r w:rsidR="002D7206">
        <w:rPr>
          <w:rFonts w:ascii="Times New Roman" w:hAnsi="Times New Roman" w:cs="Times New Roman"/>
        </w:rPr>
        <w:t>n</w:t>
      </w:r>
      <w:r w:rsidR="00C17E8E">
        <w:rPr>
          <w:rFonts w:ascii="Times New Roman" w:hAnsi="Times New Roman" w:cs="Times New Roman"/>
        </w:rPr>
        <w:t>put depe</w:t>
      </w:r>
      <w:r w:rsidR="002D7206">
        <w:rPr>
          <w:rFonts w:ascii="Times New Roman" w:hAnsi="Times New Roman" w:cs="Times New Roman"/>
        </w:rPr>
        <w:t xml:space="preserve">nding </w:t>
      </w:r>
      <w:r w:rsidR="00C17E8E">
        <w:rPr>
          <w:rFonts w:ascii="Times New Roman" w:hAnsi="Times New Roman" w:cs="Times New Roman"/>
        </w:rPr>
        <w:t xml:space="preserve">on whether the pattern defined by the FA occurs in the output. </w:t>
      </w:r>
    </w:p>
    <w:p w:rsidR="00317D75" w:rsidRDefault="00317D75" w:rsidP="00317D75">
      <w:pPr>
        <w:pStyle w:val="ListBullet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DFA – Deterministic Finite Autom</w:t>
      </w:r>
      <w:r w:rsidR="00443721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ton. </w:t>
      </w:r>
    </w:p>
    <w:p w:rsidR="00552834" w:rsidRDefault="00317D75" w:rsidP="00765A06">
      <w:pPr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317D75"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fldChar w:fldCharType="begin"/>
      </w:r>
      <w:r w:rsidRPr="00317D75"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nstrText xml:space="preserve"> INCLUDEPICTURE "/var/folders/h3/2yrhc5791dg9n09_5lqd0ph00000gn/T/com.microsoft.Word/WebArchiveCopyPasteTempFiles/00dfa.png" \* MERGEFORMATINET </w:instrText>
      </w:r>
      <w:r w:rsidRPr="00317D75"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fldChar w:fldCharType="separate"/>
      </w:r>
      <w:r w:rsidRPr="00317D75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US"/>
        </w:rPr>
        <w:drawing>
          <wp:inline distT="0" distB="0" distL="0" distR="0">
            <wp:extent cx="3106419" cy="1883764"/>
            <wp:effectExtent l="0" t="0" r="5715" b="0"/>
            <wp:docPr id="2" name="Picture 2" descr="Image result for finite autom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inite automat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018" cy="188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D75"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fldChar w:fldCharType="end"/>
      </w:r>
    </w:p>
    <w:p w:rsidR="00310E1E" w:rsidRDefault="00310E1E" w:rsidP="00765A06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Iterator : </w:t>
      </w:r>
      <w:r>
        <w:rPr>
          <w:rFonts w:ascii="Times New Roman" w:hAnsi="Times New Roman" w:cs="Times New Roman"/>
        </w:rPr>
        <w:t xml:space="preserve">An object that enables a program to traverse a </w:t>
      </w:r>
      <w:r w:rsidRPr="00CC3403">
        <w:rPr>
          <w:rFonts w:ascii="Times New Roman" w:hAnsi="Times New Roman" w:cs="Times New Roman"/>
          <w:i/>
          <w:iCs/>
        </w:rPr>
        <w:t>container</w:t>
      </w:r>
      <w:r w:rsidR="00CC3403">
        <w:rPr>
          <w:rFonts w:ascii="Times New Roman" w:hAnsi="Times New Roman" w:cs="Times New Roman"/>
        </w:rPr>
        <w:t xml:space="preserve"> (variable </w:t>
      </w:r>
      <w:r w:rsidR="00DB32D5">
        <w:rPr>
          <w:rFonts w:ascii="Times New Roman" w:hAnsi="Times New Roman" w:cs="Times New Roman"/>
        </w:rPr>
        <w:t>with a value of int</w:t>
      </w:r>
      <w:r w:rsidR="00CC3403">
        <w:rPr>
          <w:rFonts w:ascii="Times New Roman" w:hAnsi="Times New Roman" w:cs="Times New Roman"/>
        </w:rPr>
        <w:t xml:space="preserve"> </w:t>
      </w:r>
      <w:r w:rsidR="00DB32D5">
        <w:rPr>
          <w:rFonts w:ascii="Times New Roman" w:hAnsi="Times New Roman" w:cs="Times New Roman"/>
        </w:rPr>
        <w:t>referring to a</w:t>
      </w:r>
      <w:r w:rsidR="00CC3403">
        <w:rPr>
          <w:rFonts w:ascii="Times New Roman" w:hAnsi="Times New Roman" w:cs="Times New Roman"/>
        </w:rPr>
        <w:t xml:space="preserve"> data </w:t>
      </w:r>
      <w:r w:rsidR="00DB32D5">
        <w:rPr>
          <w:rFonts w:ascii="Times New Roman" w:hAnsi="Times New Roman" w:cs="Times New Roman"/>
        </w:rPr>
        <w:t>location</w:t>
      </w:r>
      <w:r w:rsidR="00CC3403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, particularly lists. </w:t>
      </w:r>
      <w:r w:rsidR="000A7DC1">
        <w:rPr>
          <w:rFonts w:ascii="Times New Roman" w:hAnsi="Times New Roman" w:cs="Times New Roman"/>
        </w:rPr>
        <w:t>Their behavior is similar to a database cursor.</w:t>
      </w:r>
    </w:p>
    <w:p w:rsidR="00CC3403" w:rsidRPr="00EA0E2A" w:rsidRDefault="00CC3403" w:rsidP="00765A06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2E7774">
        <w:rPr>
          <w:rFonts w:ascii="Times New Roman" w:hAnsi="Times New Roman" w:cs="Times New Roman"/>
          <w:i/>
          <w:iCs/>
        </w:rPr>
        <w:t>Internal iterators</w:t>
      </w:r>
      <w:r w:rsidR="00373F37">
        <w:rPr>
          <w:rFonts w:ascii="Times New Roman" w:hAnsi="Times New Roman" w:cs="Times New Roman"/>
          <w:i/>
          <w:iCs/>
        </w:rPr>
        <w:t xml:space="preserve"> </w:t>
      </w:r>
      <w:r w:rsidRPr="002E7774">
        <w:rPr>
          <w:rFonts w:ascii="Times New Roman" w:hAnsi="Times New Roman" w:cs="Times New Roman"/>
          <w:i/>
          <w:iCs/>
        </w:rPr>
        <w:t>:</w:t>
      </w:r>
      <w:r w:rsidR="00EA0E2A">
        <w:rPr>
          <w:rFonts w:ascii="Times New Roman" w:hAnsi="Times New Roman" w:cs="Times New Roman"/>
          <w:i/>
          <w:iCs/>
        </w:rPr>
        <w:t xml:space="preserve"> </w:t>
      </w:r>
      <w:r w:rsidR="00EA0E2A">
        <w:rPr>
          <w:rFonts w:ascii="Times New Roman" w:hAnsi="Times New Roman" w:cs="Times New Roman"/>
        </w:rPr>
        <w:t xml:space="preserve">Higher order functions such as map, reduce etc., that are </w:t>
      </w:r>
      <w:r w:rsidR="006171BF">
        <w:rPr>
          <w:rFonts w:ascii="Times New Roman" w:hAnsi="Times New Roman" w:cs="Times New Roman"/>
        </w:rPr>
        <w:t xml:space="preserve">implementing the traversal across a container, applying the given function to every element. </w:t>
      </w:r>
    </w:p>
    <w:p w:rsidR="002B017A" w:rsidRPr="001F29CF" w:rsidRDefault="00CC3403" w:rsidP="002B017A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373F37">
        <w:rPr>
          <w:rFonts w:ascii="Times New Roman" w:hAnsi="Times New Roman" w:cs="Times New Roman"/>
          <w:i/>
          <w:iCs/>
        </w:rPr>
        <w:t>External iterators and the iterator pattern</w:t>
      </w:r>
      <w:r w:rsidR="00373F37" w:rsidRPr="00373F37">
        <w:rPr>
          <w:rFonts w:ascii="Times New Roman" w:hAnsi="Times New Roman" w:cs="Times New Roman"/>
          <w:i/>
          <w:iCs/>
        </w:rPr>
        <w:t xml:space="preserve"> :</w:t>
      </w:r>
      <w:r w:rsidR="002B017A">
        <w:rPr>
          <w:rFonts w:ascii="Times New Roman" w:hAnsi="Times New Roman" w:cs="Times New Roman"/>
          <w:i/>
          <w:iCs/>
        </w:rPr>
        <w:t xml:space="preserve"> </w:t>
      </w:r>
      <w:r w:rsidR="009130E0" w:rsidRPr="009130E0">
        <w:rPr>
          <w:rFonts w:ascii="Times New Roman" w:hAnsi="Times New Roman" w:cs="Times New Roman"/>
        </w:rPr>
        <w:t xml:space="preserve">The primary purpose of an iterator is to allow a user to process every element of a container while </w:t>
      </w:r>
      <w:r w:rsidR="009130E0" w:rsidRPr="009130E0">
        <w:rPr>
          <w:rFonts w:ascii="Times New Roman" w:hAnsi="Times New Roman" w:cs="Times New Roman"/>
        </w:rPr>
        <w:lastRenderedPageBreak/>
        <w:t xml:space="preserve">isolating the user from the internal structure of the container. It </w:t>
      </w:r>
      <w:r w:rsidR="001F29CF" w:rsidRPr="009130E0">
        <w:rPr>
          <w:rFonts w:ascii="Times New Roman" w:hAnsi="Times New Roman" w:cs="Times New Roman"/>
        </w:rPr>
        <w:t>may</w:t>
      </w:r>
      <w:r w:rsidR="001F29CF" w:rsidRPr="001F29CF">
        <w:rPr>
          <w:rFonts w:ascii="Times New Roman" w:hAnsi="Times New Roman" w:cs="Times New Roman"/>
        </w:rPr>
        <w:t xml:space="preserve"> be thought of as a type of pointer that has two primary operations: referencing one particular element in the object collection (called </w:t>
      </w:r>
      <w:r w:rsidR="001F29CF" w:rsidRPr="001F29CF">
        <w:rPr>
          <w:rFonts w:ascii="Times New Roman" w:hAnsi="Times New Roman" w:cs="Times New Roman"/>
          <w:i/>
          <w:iCs/>
        </w:rPr>
        <w:t>element access</w:t>
      </w:r>
      <w:r w:rsidR="001F29CF" w:rsidRPr="001F29CF">
        <w:rPr>
          <w:rFonts w:ascii="Times New Roman" w:hAnsi="Times New Roman" w:cs="Times New Roman"/>
        </w:rPr>
        <w:t xml:space="preserve">), and modifying itself so it points to the next element (called </w:t>
      </w:r>
      <w:r w:rsidR="001F29CF" w:rsidRPr="001F29CF">
        <w:rPr>
          <w:rFonts w:ascii="Times New Roman" w:hAnsi="Times New Roman" w:cs="Times New Roman"/>
          <w:i/>
          <w:iCs/>
        </w:rPr>
        <w:t>element traversal</w:t>
      </w:r>
      <w:r w:rsidR="001F29CF" w:rsidRPr="001F29CF">
        <w:rPr>
          <w:rFonts w:ascii="Times New Roman" w:hAnsi="Times New Roman" w:cs="Times New Roman"/>
        </w:rPr>
        <w:t>).</w:t>
      </w:r>
    </w:p>
    <w:p w:rsidR="00765A06" w:rsidRDefault="00765A06" w:rsidP="00765A06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Multiplicative : </w:t>
      </w:r>
      <w:r>
        <w:rPr>
          <w:rFonts w:ascii="Times New Roman" w:hAnsi="Times New Roman" w:cs="Times New Roman"/>
        </w:rPr>
        <w:t xml:space="preserve">Tending to have the power to multiply and </w:t>
      </w:r>
      <w:r w:rsidRPr="00552834">
        <w:rPr>
          <w:rFonts w:ascii="Times New Roman" w:hAnsi="Times New Roman" w:cs="Times New Roman"/>
        </w:rPr>
        <w:t>relating to, or associated with a mathematical operation of multiplication</w:t>
      </w:r>
      <w:r>
        <w:rPr>
          <w:rFonts w:ascii="Times New Roman" w:hAnsi="Times New Roman" w:cs="Times New Roman"/>
        </w:rPr>
        <w:t>.</w:t>
      </w:r>
    </w:p>
    <w:p w:rsidR="00765A06" w:rsidRDefault="00765A06" w:rsidP="00765A06">
      <w:pPr>
        <w:pStyle w:val="ListBullet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r w:rsidRPr="008A55EA">
        <w:rPr>
          <w:rFonts w:ascii="Times New Roman" w:hAnsi="Times New Roman" w:cs="Times New Roman"/>
          <w:i/>
          <w:iCs/>
        </w:rPr>
        <w:t>Example :</w:t>
      </w:r>
      <w:r>
        <w:rPr>
          <w:rFonts w:ascii="Times New Roman" w:hAnsi="Times New Roman" w:cs="Times New Roman"/>
        </w:rPr>
        <w:t xml:space="preserve"> T</w:t>
      </w:r>
      <w:r w:rsidRPr="00552834">
        <w:rPr>
          <w:rFonts w:ascii="Times New Roman" w:hAnsi="Times New Roman" w:cs="Times New Roman"/>
        </w:rPr>
        <w:t>he multiplicative property of 0 requires that</w:t>
      </w:r>
      <w:r>
        <w:rPr>
          <w:rFonts w:ascii="Times New Roman" w:hAnsi="Times New Roman" w:cs="Times New Roman"/>
        </w:rPr>
        <w:t>…</w:t>
      </w:r>
    </w:p>
    <w:p w:rsidR="00765A06" w:rsidRDefault="00765A06" w:rsidP="00765A06">
      <w:pPr>
        <w:pStyle w:val="ListBullet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r w:rsidRPr="00552834">
        <w:rPr>
          <w:rFonts w:ascii="Times New Roman" w:hAnsi="Times New Roman" w:cs="Times New Roman"/>
        </w:rPr>
        <w:t>a × 0 = 0 and 0 × a = 0</w:t>
      </w:r>
      <w:r>
        <w:rPr>
          <w:rFonts w:ascii="Times New Roman" w:hAnsi="Times New Roman" w:cs="Times New Roman"/>
        </w:rPr>
        <w:t>.</w:t>
      </w:r>
    </w:p>
    <w:p w:rsidR="00612187" w:rsidRDefault="00612187" w:rsidP="00612187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 w:rsidRPr="00510C9D">
        <w:rPr>
          <w:rFonts w:ascii="Times New Roman" w:hAnsi="Times New Roman" w:cs="Times New Roman"/>
          <w:b/>
          <w:bCs/>
        </w:rPr>
        <w:t>Main Memory :</w:t>
      </w:r>
      <w:r>
        <w:rPr>
          <w:rFonts w:ascii="Times New Roman" w:hAnsi="Times New Roman" w:cs="Times New Roman"/>
        </w:rPr>
        <w:t xml:space="preserve"> It holds two instructions a program can initiate. </w:t>
      </w:r>
    </w:p>
    <w:p w:rsidR="00612187" w:rsidRDefault="00612187" w:rsidP="00612187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227382">
        <w:rPr>
          <w:rFonts w:ascii="Times New Roman" w:hAnsi="Times New Roman" w:cs="Times New Roman"/>
          <w:i/>
          <w:iCs/>
        </w:rPr>
        <w:t>Violate :</w:t>
      </w:r>
      <w:r>
        <w:rPr>
          <w:rFonts w:ascii="Times New Roman" w:hAnsi="Times New Roman" w:cs="Times New Roman"/>
        </w:rPr>
        <w:t xml:space="preserve"> To erase when the program terminates of when the computer turns off. </w:t>
      </w:r>
    </w:p>
    <w:p w:rsidR="00612187" w:rsidRPr="00765A06" w:rsidRDefault="00612187" w:rsidP="00612187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227382">
        <w:rPr>
          <w:rFonts w:ascii="Times New Roman" w:hAnsi="Times New Roman" w:cs="Times New Roman"/>
          <w:i/>
          <w:iCs/>
        </w:rPr>
        <w:t xml:space="preserve">Random Access Memory (RAM) : </w:t>
      </w:r>
      <w:r>
        <w:rPr>
          <w:rFonts w:ascii="Times New Roman" w:hAnsi="Times New Roman" w:cs="Times New Roman"/>
        </w:rPr>
        <w:t xml:space="preserve">When the CPU accesses data and instructions from any memory location. </w:t>
      </w:r>
    </w:p>
    <w:p w:rsidR="00175EE0" w:rsidRDefault="00175EE0" w:rsidP="00773F8C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 w:rsidRPr="00D265E6">
        <w:rPr>
          <w:rFonts w:ascii="Times New Roman" w:hAnsi="Times New Roman" w:cs="Times New Roman"/>
          <w:b/>
          <w:bCs/>
        </w:rPr>
        <w:t>Notational Conventions :</w:t>
      </w:r>
      <w:r>
        <w:rPr>
          <w:rFonts w:ascii="Times New Roman" w:hAnsi="Times New Roman" w:cs="Times New Roman"/>
        </w:rPr>
        <w:t xml:space="preserve"> expression terms and factor and expression is the start symbol</w:t>
      </w:r>
      <w:r w:rsidR="00151DDB">
        <w:rPr>
          <w:rFonts w:ascii="Times New Roman" w:hAnsi="Times New Roman" w:cs="Times New Roman"/>
        </w:rPr>
        <w:t xml:space="preserve">. </w:t>
      </w:r>
    </w:p>
    <w:p w:rsidR="00151DDB" w:rsidRDefault="00151DDB" w:rsidP="00151DDB">
      <w:pPr>
        <w:pStyle w:val="ListBullet"/>
        <w:numPr>
          <w:ilvl w:val="0"/>
          <w:numId w:val="0"/>
        </w:numPr>
        <w:ind w:left="432" w:hanging="432"/>
        <w:jc w:val="center"/>
        <w:rPr>
          <w:rFonts w:ascii="Times New Roman" w:hAnsi="Times New Roman" w:cs="Times New Roman"/>
        </w:rPr>
      </w:pPr>
      <w:r w:rsidRPr="00151DDB">
        <w:rPr>
          <w:rFonts w:ascii="Times New Roman" w:hAnsi="Times New Roman" w:cs="Times New Roman"/>
          <w:noProof/>
        </w:rPr>
        <w:drawing>
          <wp:inline distT="0" distB="0" distL="0" distR="0" wp14:anchorId="6BF3DF18" wp14:editId="163D9A8D">
            <wp:extent cx="2273508" cy="1433186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9332" cy="14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E0" w:rsidRDefault="00175EE0" w:rsidP="00E90CA0">
      <w:pPr>
        <w:pStyle w:val="ListBullet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D265E6">
        <w:rPr>
          <w:rFonts w:ascii="Times New Roman" w:hAnsi="Times New Roman" w:cs="Times New Roman"/>
          <w:i/>
          <w:iCs/>
        </w:rPr>
        <w:t>Terminals</w:t>
      </w:r>
      <w:r w:rsidR="00D265E6">
        <w:rPr>
          <w:rFonts w:ascii="Times New Roman" w:hAnsi="Times New Roman" w:cs="Times New Roman"/>
          <w:i/>
          <w:iCs/>
        </w:rPr>
        <w:t xml:space="preserve"> </w:t>
      </w:r>
      <w:r w:rsidRPr="00D265E6">
        <w:rPr>
          <w:rFonts w:ascii="Times New Roman" w:hAnsi="Times New Roman" w:cs="Times New Roman"/>
          <w:i/>
          <w:iCs/>
        </w:rPr>
        <w:t>:</w:t>
      </w:r>
      <w:r>
        <w:rPr>
          <w:rFonts w:ascii="Times New Roman" w:hAnsi="Times New Roman" w:cs="Times New Roman"/>
        </w:rPr>
        <w:t xml:space="preserve"> </w:t>
      </w:r>
      <w:r w:rsidR="0095188A">
        <w:rPr>
          <w:rFonts w:ascii="Times New Roman" w:hAnsi="Times New Roman" w:cs="Times New Roman"/>
        </w:rPr>
        <w:t>L</w:t>
      </w:r>
      <w:r w:rsidR="00845512">
        <w:rPr>
          <w:rFonts w:ascii="Times New Roman" w:hAnsi="Times New Roman" w:cs="Times New Roman"/>
        </w:rPr>
        <w:t>owercase letters early in the alphabet such as (a, b, c)</w:t>
      </w:r>
      <w:r w:rsidR="0095188A">
        <w:rPr>
          <w:rFonts w:ascii="Times New Roman" w:hAnsi="Times New Roman" w:cs="Times New Roman"/>
        </w:rPr>
        <w:t>.</w:t>
      </w:r>
      <w:r w:rsidR="00845512">
        <w:rPr>
          <w:rFonts w:ascii="Times New Roman" w:hAnsi="Times New Roman" w:cs="Times New Roman"/>
        </w:rPr>
        <w:t xml:space="preserve"> </w:t>
      </w:r>
      <w:r w:rsidR="0095188A">
        <w:rPr>
          <w:rFonts w:ascii="Times New Roman" w:hAnsi="Times New Roman" w:cs="Times New Roman"/>
        </w:rPr>
        <w:t>O</w:t>
      </w:r>
      <w:r w:rsidR="00845512">
        <w:rPr>
          <w:rFonts w:ascii="Times New Roman" w:hAnsi="Times New Roman" w:cs="Times New Roman"/>
        </w:rPr>
        <w:t>perator symbols like (+, -, *, /)</w:t>
      </w:r>
      <w:r w:rsidR="0095188A">
        <w:rPr>
          <w:rFonts w:ascii="Times New Roman" w:hAnsi="Times New Roman" w:cs="Times New Roman"/>
        </w:rPr>
        <w:t>.</w:t>
      </w:r>
      <w:r w:rsidR="00845512">
        <w:rPr>
          <w:rFonts w:ascii="Times New Roman" w:hAnsi="Times New Roman" w:cs="Times New Roman"/>
        </w:rPr>
        <w:t xml:space="preserve"> </w:t>
      </w:r>
      <w:r w:rsidR="0095188A">
        <w:rPr>
          <w:rFonts w:ascii="Times New Roman" w:hAnsi="Times New Roman" w:cs="Times New Roman"/>
        </w:rPr>
        <w:t>P</w:t>
      </w:r>
      <w:r w:rsidR="00845512">
        <w:rPr>
          <w:rFonts w:ascii="Times New Roman" w:hAnsi="Times New Roman" w:cs="Times New Roman"/>
        </w:rPr>
        <w:t>unctuation symbols such as (parentheses, comma, etc.</w:t>
      </w:r>
      <w:r w:rsidR="0095188A">
        <w:rPr>
          <w:rFonts w:ascii="Times New Roman" w:hAnsi="Times New Roman" w:cs="Times New Roman"/>
        </w:rPr>
        <w:t>). T</w:t>
      </w:r>
      <w:r w:rsidR="00845512">
        <w:rPr>
          <w:rFonts w:ascii="Times New Roman" w:hAnsi="Times New Roman" w:cs="Times New Roman"/>
        </w:rPr>
        <w:t>he digits (0, 1, 2)</w:t>
      </w:r>
      <w:r w:rsidR="0095188A">
        <w:rPr>
          <w:rFonts w:ascii="Times New Roman" w:hAnsi="Times New Roman" w:cs="Times New Roman"/>
        </w:rPr>
        <w:t>. B</w:t>
      </w:r>
      <w:r w:rsidR="00684333">
        <w:rPr>
          <w:rFonts w:ascii="Times New Roman" w:hAnsi="Times New Roman" w:cs="Times New Roman"/>
        </w:rPr>
        <w:t xml:space="preserve">oldface strings such as (id, if); each represents a single terminal symbol. </w:t>
      </w:r>
    </w:p>
    <w:p w:rsidR="00114E6D" w:rsidRDefault="00114E6D" w:rsidP="00E90CA0">
      <w:pPr>
        <w:pStyle w:val="ListBullet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D265E6">
        <w:rPr>
          <w:rFonts w:ascii="Times New Roman" w:hAnsi="Times New Roman" w:cs="Times New Roman"/>
          <w:i/>
          <w:iCs/>
        </w:rPr>
        <w:t>Non-terminals :</w:t>
      </w:r>
      <w:r>
        <w:rPr>
          <w:rFonts w:ascii="Times New Roman" w:hAnsi="Times New Roman" w:cs="Times New Roman"/>
        </w:rPr>
        <w:t xml:space="preserve"> </w:t>
      </w:r>
      <w:r w:rsidR="0095188A">
        <w:rPr>
          <w:rFonts w:ascii="Times New Roman" w:hAnsi="Times New Roman" w:cs="Times New Roman"/>
        </w:rPr>
        <w:t>U</w:t>
      </w:r>
      <w:r w:rsidR="005D3278">
        <w:rPr>
          <w:rFonts w:ascii="Times New Roman" w:hAnsi="Times New Roman" w:cs="Times New Roman"/>
        </w:rPr>
        <w:t>ppercase letters early in the alphabet such as (A, B, C)</w:t>
      </w:r>
      <w:r w:rsidR="0095188A">
        <w:rPr>
          <w:rFonts w:ascii="Times New Roman" w:hAnsi="Times New Roman" w:cs="Times New Roman"/>
        </w:rPr>
        <w:t>. T</w:t>
      </w:r>
      <w:r w:rsidR="005D3278">
        <w:rPr>
          <w:rFonts w:ascii="Times New Roman" w:hAnsi="Times New Roman" w:cs="Times New Roman"/>
        </w:rPr>
        <w:t xml:space="preserve">he letter </w:t>
      </w:r>
      <w:r w:rsidR="005D3278" w:rsidRPr="005D3278">
        <w:rPr>
          <w:rFonts w:ascii="Times New Roman" w:hAnsi="Times New Roman" w:cs="Times New Roman"/>
          <w:i/>
          <w:iCs/>
        </w:rPr>
        <w:t>S</w:t>
      </w:r>
      <w:r w:rsidR="005D3278">
        <w:rPr>
          <w:rFonts w:ascii="Times New Roman" w:hAnsi="Times New Roman" w:cs="Times New Roman"/>
          <w:i/>
          <w:iCs/>
        </w:rPr>
        <w:t xml:space="preserve"> </w:t>
      </w:r>
      <w:r w:rsidR="005D3278">
        <w:rPr>
          <w:rFonts w:ascii="Times New Roman" w:hAnsi="Times New Roman" w:cs="Times New Roman"/>
        </w:rPr>
        <w:t xml:space="preserve">which when </w:t>
      </w:r>
      <w:r w:rsidR="0095188A">
        <w:rPr>
          <w:rFonts w:ascii="Times New Roman" w:hAnsi="Times New Roman" w:cs="Times New Roman"/>
        </w:rPr>
        <w:t xml:space="preserve">it </w:t>
      </w:r>
      <w:r w:rsidR="005D3278">
        <w:rPr>
          <w:rFonts w:ascii="Times New Roman" w:hAnsi="Times New Roman" w:cs="Times New Roman"/>
        </w:rPr>
        <w:t>appears i</w:t>
      </w:r>
      <w:r w:rsidR="0095188A">
        <w:rPr>
          <w:rFonts w:ascii="Times New Roman" w:hAnsi="Times New Roman" w:cs="Times New Roman"/>
        </w:rPr>
        <w:t>s</w:t>
      </w:r>
      <w:r w:rsidR="005D3278">
        <w:rPr>
          <w:rFonts w:ascii="Times New Roman" w:hAnsi="Times New Roman" w:cs="Times New Roman"/>
        </w:rPr>
        <w:t xml:space="preserve"> usually the start symbol</w:t>
      </w:r>
      <w:r w:rsidR="0095188A">
        <w:rPr>
          <w:rFonts w:ascii="Times New Roman" w:hAnsi="Times New Roman" w:cs="Times New Roman"/>
        </w:rPr>
        <w:t>.</w:t>
      </w:r>
      <w:r w:rsidR="000A411D">
        <w:rPr>
          <w:rFonts w:ascii="Times New Roman" w:hAnsi="Times New Roman" w:cs="Times New Roman"/>
        </w:rPr>
        <w:t xml:space="preserve"> Lowercase italic names such as </w:t>
      </w:r>
      <w:r w:rsidR="000A411D" w:rsidRPr="000A411D">
        <w:rPr>
          <w:rFonts w:ascii="Times New Roman" w:hAnsi="Times New Roman" w:cs="Times New Roman"/>
          <w:i/>
          <w:iCs/>
        </w:rPr>
        <w:t>expr</w:t>
      </w:r>
      <w:r w:rsidR="000A411D">
        <w:rPr>
          <w:rFonts w:ascii="Times New Roman" w:hAnsi="Times New Roman" w:cs="Times New Roman"/>
          <w:i/>
          <w:iCs/>
        </w:rPr>
        <w:t xml:space="preserve"> </w:t>
      </w:r>
      <w:r w:rsidR="000A411D">
        <w:rPr>
          <w:rFonts w:ascii="Times New Roman" w:hAnsi="Times New Roman" w:cs="Times New Roman"/>
        </w:rPr>
        <w:t xml:space="preserve">or </w:t>
      </w:r>
      <w:r w:rsidR="000A411D">
        <w:rPr>
          <w:rFonts w:ascii="Times New Roman" w:hAnsi="Times New Roman" w:cs="Times New Roman"/>
          <w:i/>
          <w:iCs/>
        </w:rPr>
        <w:t>stmt</w:t>
      </w:r>
      <w:r w:rsidR="000A411D">
        <w:rPr>
          <w:rFonts w:ascii="Times New Roman" w:hAnsi="Times New Roman" w:cs="Times New Roman"/>
        </w:rPr>
        <w:t>.</w:t>
      </w:r>
      <w:r w:rsidR="006D39B8">
        <w:rPr>
          <w:rFonts w:ascii="Times New Roman" w:hAnsi="Times New Roman" w:cs="Times New Roman"/>
        </w:rPr>
        <w:t xml:space="preserve"> When discussing programing constructs, uppercase letters may be used to represent non-terminals for the constructs; For example, non-terminals for expression terms and factors are</w:t>
      </w:r>
      <w:r w:rsidR="004010A2">
        <w:rPr>
          <w:rFonts w:ascii="Times New Roman" w:hAnsi="Times New Roman" w:cs="Times New Roman"/>
        </w:rPr>
        <w:t xml:space="preserve"> often represented by (E, T, and F) respectively. </w:t>
      </w:r>
    </w:p>
    <w:p w:rsidR="00221951" w:rsidRPr="00466F99" w:rsidRDefault="00221951" w:rsidP="00E90CA0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r w:rsidRPr="00D265E6">
        <w:rPr>
          <w:rFonts w:ascii="Times New Roman" w:hAnsi="Times New Roman" w:cs="Times New Roman"/>
          <w:b/>
          <w:bCs/>
        </w:rPr>
        <w:lastRenderedPageBreak/>
        <w:t>Polynomial :</w:t>
      </w:r>
      <w:r>
        <w:rPr>
          <w:rFonts w:ascii="Times New Roman" w:hAnsi="Times New Roman" w:cs="Times New Roman"/>
        </w:rPr>
        <w:t xml:space="preserve"> an expression consisting of variables and coefficients that involves only the operations of addition, subtraction, multiplication, and non-negative integer exponents of variables. </w:t>
      </w:r>
    </w:p>
    <w:p w:rsidR="00677488" w:rsidRDefault="00396C00" w:rsidP="00621524">
      <w:pPr>
        <w:pStyle w:val="ListBullet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r w:rsidRPr="00D265E6">
        <w:rPr>
          <w:rFonts w:ascii="Times New Roman" w:hAnsi="Times New Roman" w:cs="Times New Roman"/>
          <w:i/>
          <w:iCs/>
        </w:rPr>
        <w:t>Non-polynomial (complexity) :</w:t>
      </w:r>
      <w:r>
        <w:rPr>
          <w:rFonts w:ascii="Times New Roman" w:hAnsi="Times New Roman" w:cs="Times New Roman"/>
        </w:rPr>
        <w:t xml:space="preserve"> A set or property of problems for which no polynomial-time algorithm is known. Increasing the complexity</w:t>
      </w:r>
      <w:r w:rsidR="00BA33B9">
        <w:rPr>
          <w:rFonts w:ascii="Times New Roman" w:hAnsi="Times New Roman" w:cs="Times New Roman"/>
        </w:rPr>
        <w:t xml:space="preserve"> or answer</w:t>
      </w:r>
      <w:r>
        <w:rPr>
          <w:rFonts w:ascii="Times New Roman" w:hAnsi="Times New Roman" w:cs="Times New Roman"/>
        </w:rPr>
        <w:t xml:space="preserve"> </w:t>
      </w:r>
      <w:r w:rsidR="00DB7008">
        <w:rPr>
          <w:rFonts w:ascii="Times New Roman" w:hAnsi="Times New Roman" w:cs="Times New Roman"/>
        </w:rPr>
        <w:t xml:space="preserve">to </w:t>
      </w:r>
      <w:r>
        <w:rPr>
          <w:rFonts w:ascii="Times New Roman" w:hAnsi="Times New Roman" w:cs="Times New Roman"/>
        </w:rPr>
        <w:t>a non-polynomial problem only requires a few steps like</w:t>
      </w:r>
      <w:r w:rsidR="00DB7008">
        <w:rPr>
          <w:rFonts w:ascii="Times New Roman" w:hAnsi="Times New Roman" w:cs="Times New Roman"/>
        </w:rPr>
        <w:t xml:space="preserve"> simply</w:t>
      </w:r>
      <w:r>
        <w:rPr>
          <w:rFonts w:ascii="Times New Roman" w:hAnsi="Times New Roman" w:cs="Times New Roman"/>
        </w:rPr>
        <w:t xml:space="preserve"> increasing the input</w:t>
      </w:r>
      <w:r w:rsidR="00DB7008">
        <w:rPr>
          <w:rFonts w:ascii="Times New Roman" w:hAnsi="Times New Roman" w:cs="Times New Roman"/>
        </w:rPr>
        <w:t xml:space="preserve"> by a small amount</w:t>
      </w:r>
      <w:r>
        <w:rPr>
          <w:rFonts w:ascii="Times New Roman" w:hAnsi="Times New Roman" w:cs="Times New Roman"/>
        </w:rPr>
        <w:t>.</w:t>
      </w:r>
    </w:p>
    <w:p w:rsidR="00396C00" w:rsidRPr="00396C00" w:rsidRDefault="00677488" w:rsidP="00621524">
      <w:pPr>
        <w:pStyle w:val="ListBullet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r w:rsidRPr="00677488">
        <w:rPr>
          <w:rFonts w:ascii="Times New Roman" w:hAnsi="Times New Roman" w:cs="Times New Roman"/>
          <w:i/>
          <w:iCs/>
        </w:rPr>
        <w:t>Exampl</w:t>
      </w:r>
      <w:r w:rsidRPr="003C5036">
        <w:rPr>
          <w:rFonts w:ascii="Times New Roman" w:hAnsi="Times New Roman" w:cs="Times New Roman"/>
          <w:i/>
          <w:iCs/>
        </w:rPr>
        <w:t>e:</w:t>
      </w:r>
      <w:r>
        <w:rPr>
          <w:rFonts w:ascii="Times New Roman" w:hAnsi="Times New Roman" w:cs="Times New Roman"/>
        </w:rPr>
        <w:t xml:space="preserve"> n</w:t>
      </w:r>
      <w:r w:rsidRPr="00677488">
        <w:rPr>
          <w:rFonts w:ascii="Times New Roman" w:hAnsi="Times New Roman" w:cs="Times New Roman"/>
          <w:vertAlign w:val="superscript"/>
        </w:rPr>
        <w:t>2</w:t>
      </w:r>
      <w:r w:rsidR="00396C00">
        <w:rPr>
          <w:rFonts w:ascii="Times New Roman" w:hAnsi="Times New Roman" w:cs="Times New Roman"/>
        </w:rPr>
        <w:t xml:space="preserve"> </w:t>
      </w:r>
      <w:r w:rsidR="00396C00" w:rsidRPr="00396C00">
        <w:rPr>
          <w:rFonts w:ascii="Times New Roman" w:hAnsi="Times New Roman" w:cs="Times New Roman"/>
        </w:rPr>
        <w:t xml:space="preserve"> </w:t>
      </w:r>
    </w:p>
    <w:p w:rsidR="00F66393" w:rsidRDefault="00F66393" w:rsidP="00F66393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  <w:b/>
          <w:bCs/>
        </w:rPr>
      </w:pPr>
      <w:r w:rsidRPr="00F66393">
        <w:rPr>
          <w:rFonts w:ascii="Times New Roman" w:hAnsi="Times New Roman" w:cs="Times New Roman"/>
          <w:b/>
          <w:bCs/>
        </w:rPr>
        <w:t xml:space="preserve">Sorting Algorithms : </w:t>
      </w:r>
    </w:p>
    <w:p w:rsidR="00F66393" w:rsidRDefault="00F66393" w:rsidP="00F66393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</w:rPr>
        <w:tab/>
      </w:r>
      <w:r w:rsidR="00621524">
        <w:rPr>
          <w:rFonts w:ascii="Times New Roman" w:hAnsi="Times New Roman" w:cs="Times New Roman"/>
          <w:i/>
          <w:iCs/>
        </w:rPr>
        <w:t>Bubble Sort :</w:t>
      </w:r>
    </w:p>
    <w:p w:rsidR="00621524" w:rsidRPr="00621524" w:rsidRDefault="00621524" w:rsidP="00621524">
      <w:pPr>
        <w:shd w:val="clear" w:color="auto" w:fill="0E1419"/>
        <w:spacing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void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  <w:proofErr w:type="spellStart"/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bubble_sort</w:t>
      </w:r>
      <w:proofErr w:type="spellEnd"/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(</w:t>
      </w:r>
      <w:r w:rsidRPr="00621524">
        <w:rPr>
          <w:rFonts w:ascii="Menlo" w:eastAsia="Times New Roman" w:hAnsi="Menlo" w:cs="Menlo"/>
          <w:color w:val="8BE9FD"/>
          <w:sz w:val="18"/>
          <w:szCs w:val="18"/>
          <w:lang w:eastAsia="en-US"/>
        </w:rPr>
        <w:t>vector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&lt;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int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&gt; 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&amp;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  <w:r w:rsidRPr="00621524">
        <w:rPr>
          <w:rFonts w:ascii="Menlo" w:eastAsia="Times New Roman" w:hAnsi="Menlo" w:cs="Menlo"/>
          <w:color w:val="FFB86C"/>
          <w:sz w:val="18"/>
          <w:szCs w:val="18"/>
          <w:lang w:eastAsia="en-US"/>
        </w:rPr>
        <w:t>v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, 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int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  <w:r w:rsidRPr="00621524">
        <w:rPr>
          <w:rFonts w:ascii="Menlo" w:eastAsia="Times New Roman" w:hAnsi="Menlo" w:cs="Menlo"/>
          <w:color w:val="FFB86C"/>
          <w:sz w:val="18"/>
          <w:szCs w:val="18"/>
          <w:lang w:eastAsia="en-US"/>
        </w:rPr>
        <w:t>n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){</w:t>
      </w:r>
    </w:p>
    <w:p w:rsidR="00621524" w:rsidRPr="00621524" w:rsidRDefault="00621524" w:rsidP="00621524">
      <w:pPr>
        <w:shd w:val="clear" w:color="auto" w:fill="0E1419"/>
        <w:spacing w:after="0"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   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for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(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int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  <w:proofErr w:type="spellStart"/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i</w:t>
      </w:r>
      <w:proofErr w:type="spellEnd"/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=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n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-</w:t>
      </w:r>
      <w:r w:rsidRPr="00621524">
        <w:rPr>
          <w:rFonts w:ascii="Menlo" w:eastAsia="Times New Roman" w:hAnsi="Menlo" w:cs="Menlo"/>
          <w:color w:val="FFB86C"/>
          <w:sz w:val="18"/>
          <w:szCs w:val="18"/>
          <w:lang w:eastAsia="en-US"/>
        </w:rPr>
        <w:t>1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; </w:t>
      </w:r>
      <w:proofErr w:type="spellStart"/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i</w:t>
      </w:r>
      <w:proofErr w:type="spellEnd"/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&gt;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  <w:r w:rsidRPr="00621524">
        <w:rPr>
          <w:rFonts w:ascii="Menlo" w:eastAsia="Times New Roman" w:hAnsi="Menlo" w:cs="Menlo"/>
          <w:color w:val="FFB86C"/>
          <w:sz w:val="18"/>
          <w:szCs w:val="18"/>
          <w:lang w:eastAsia="en-US"/>
        </w:rPr>
        <w:t>0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; </w:t>
      </w:r>
      <w:proofErr w:type="spellStart"/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i</w:t>
      </w:r>
      <w:proofErr w:type="spellEnd"/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--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){</w:t>
      </w:r>
    </w:p>
    <w:p w:rsidR="00621524" w:rsidRPr="00621524" w:rsidRDefault="00621524" w:rsidP="00621524">
      <w:pPr>
        <w:shd w:val="clear" w:color="auto" w:fill="0E1419"/>
        <w:spacing w:after="0"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       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for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(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int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j 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=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  <w:r w:rsidRPr="00621524">
        <w:rPr>
          <w:rFonts w:ascii="Menlo" w:eastAsia="Times New Roman" w:hAnsi="Menlo" w:cs="Menlo"/>
          <w:color w:val="FFB86C"/>
          <w:sz w:val="18"/>
          <w:szCs w:val="18"/>
          <w:lang w:eastAsia="en-US"/>
        </w:rPr>
        <w:t>0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; j 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&lt;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  <w:proofErr w:type="spellStart"/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i</w:t>
      </w:r>
      <w:proofErr w:type="spellEnd"/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; </w:t>
      </w:r>
      <w:proofErr w:type="spellStart"/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j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++</w:t>
      </w:r>
      <w:proofErr w:type="spellEnd"/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){</w:t>
      </w:r>
    </w:p>
    <w:p w:rsidR="00621524" w:rsidRPr="00621524" w:rsidRDefault="00621524" w:rsidP="00621524">
      <w:pPr>
        <w:shd w:val="clear" w:color="auto" w:fill="0E1419"/>
        <w:spacing w:after="0"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           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if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(v[j] 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&gt;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v[j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+</w:t>
      </w:r>
      <w:r w:rsidRPr="00621524">
        <w:rPr>
          <w:rFonts w:ascii="Menlo" w:eastAsia="Times New Roman" w:hAnsi="Menlo" w:cs="Menlo"/>
          <w:color w:val="FFB86C"/>
          <w:sz w:val="18"/>
          <w:szCs w:val="18"/>
          <w:lang w:eastAsia="en-US"/>
        </w:rPr>
        <w:t>1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]){</w:t>
      </w:r>
    </w:p>
    <w:p w:rsidR="00621524" w:rsidRPr="00621524" w:rsidRDefault="00621524" w:rsidP="00621524">
      <w:pPr>
        <w:shd w:val="clear" w:color="auto" w:fill="0E1419"/>
        <w:spacing w:after="0"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               swap(v[j], v[j</w:t>
      </w:r>
      <w:r w:rsidRPr="0062152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+</w:t>
      </w:r>
      <w:r w:rsidRPr="00621524">
        <w:rPr>
          <w:rFonts w:ascii="Menlo" w:eastAsia="Times New Roman" w:hAnsi="Menlo" w:cs="Menlo"/>
          <w:color w:val="FFB86C"/>
          <w:sz w:val="18"/>
          <w:szCs w:val="18"/>
          <w:lang w:eastAsia="en-US"/>
        </w:rPr>
        <w:t>1</w:t>
      </w: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]);</w:t>
      </w:r>
    </w:p>
    <w:p w:rsidR="00621524" w:rsidRPr="00621524" w:rsidRDefault="00621524" w:rsidP="00621524">
      <w:pPr>
        <w:shd w:val="clear" w:color="auto" w:fill="0E1419"/>
        <w:spacing w:after="0"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           }   </w:t>
      </w:r>
    </w:p>
    <w:p w:rsidR="00621524" w:rsidRPr="00621524" w:rsidRDefault="00621524" w:rsidP="00621524">
      <w:pPr>
        <w:shd w:val="clear" w:color="auto" w:fill="0E1419"/>
        <w:spacing w:after="0"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       }</w:t>
      </w:r>
    </w:p>
    <w:p w:rsidR="00621524" w:rsidRPr="00621524" w:rsidRDefault="00621524" w:rsidP="00621524">
      <w:pPr>
        <w:shd w:val="clear" w:color="auto" w:fill="0E1419"/>
        <w:spacing w:after="0"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   }</w:t>
      </w:r>
    </w:p>
    <w:p w:rsidR="00621524" w:rsidRPr="00EA5E3A" w:rsidRDefault="00621524" w:rsidP="00EA5E3A">
      <w:pPr>
        <w:shd w:val="clear" w:color="auto" w:fill="0E1419"/>
        <w:spacing w:after="0"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152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}</w:t>
      </w:r>
    </w:p>
    <w:p w:rsidR="00175EE0" w:rsidRPr="00F66393" w:rsidRDefault="00620232" w:rsidP="00621524">
      <w:pPr>
        <w:pStyle w:val="ListBullet"/>
        <w:numPr>
          <w:ilvl w:val="0"/>
          <w:numId w:val="0"/>
        </w:numPr>
        <w:ind w:left="432"/>
        <w:rPr>
          <w:rFonts w:ascii="Menlo" w:eastAsia="Times New Roman" w:hAnsi="Menlo" w:cs="Menlo"/>
          <w:color w:val="FF79C6"/>
          <w:sz w:val="18"/>
          <w:szCs w:val="18"/>
          <w:lang w:eastAsia="en-US"/>
        </w:rPr>
      </w:pPr>
      <w:r w:rsidRPr="00F66393">
        <w:rPr>
          <w:rFonts w:ascii="Times New Roman" w:hAnsi="Times New Roman" w:cs="Times New Roman"/>
          <w:i/>
          <w:iCs/>
        </w:rPr>
        <w:t>Selection Sort :</w:t>
      </w:r>
      <w:r w:rsidRPr="00F66393">
        <w:rPr>
          <w:rFonts w:ascii="Menlo" w:eastAsia="Times New Roman" w:hAnsi="Menlo" w:cs="Menlo"/>
          <w:color w:val="FF79C6"/>
          <w:sz w:val="18"/>
          <w:szCs w:val="18"/>
          <w:lang w:eastAsia="en-US"/>
        </w:rPr>
        <w:t xml:space="preserve"> </w:t>
      </w:r>
    </w:p>
    <w:p w:rsidR="00620232" w:rsidRPr="00620232" w:rsidRDefault="00620232" w:rsidP="00621524">
      <w:pPr>
        <w:shd w:val="clear" w:color="auto" w:fill="0E1419"/>
        <w:spacing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void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  <w:proofErr w:type="spellStart"/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selection_sort</w:t>
      </w:r>
      <w:proofErr w:type="spellEnd"/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(</w:t>
      </w:r>
      <w:r w:rsidRPr="00620232">
        <w:rPr>
          <w:rFonts w:ascii="Menlo" w:eastAsia="Times New Roman" w:hAnsi="Menlo" w:cs="Menlo"/>
          <w:color w:val="8BE9FD"/>
          <w:sz w:val="18"/>
          <w:szCs w:val="18"/>
          <w:lang w:eastAsia="en-US"/>
        </w:rPr>
        <w:t>vector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&lt;</w:t>
      </w: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int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&gt; </w:t>
      </w: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&amp;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  <w:r w:rsidRPr="00620232">
        <w:rPr>
          <w:rFonts w:ascii="Menlo" w:eastAsia="Times New Roman" w:hAnsi="Menlo" w:cs="Menlo"/>
          <w:color w:val="FFB86C"/>
          <w:sz w:val="18"/>
          <w:szCs w:val="18"/>
          <w:lang w:eastAsia="en-US"/>
        </w:rPr>
        <w:t>v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, </w:t>
      </w: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int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  <w:r w:rsidRPr="00620232">
        <w:rPr>
          <w:rFonts w:ascii="Menlo" w:eastAsia="Times New Roman" w:hAnsi="Menlo" w:cs="Menlo"/>
          <w:color w:val="FFB86C"/>
          <w:sz w:val="18"/>
          <w:szCs w:val="18"/>
          <w:lang w:eastAsia="en-US"/>
        </w:rPr>
        <w:t>n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){</w:t>
      </w:r>
    </w:p>
    <w:p w:rsidR="00620232" w:rsidRPr="00620232" w:rsidRDefault="00620232" w:rsidP="00621524">
      <w:pPr>
        <w:shd w:val="clear" w:color="auto" w:fill="0E1419"/>
        <w:spacing w:after="0"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   </w:t>
      </w: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for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(</w:t>
      </w: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int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  <w:proofErr w:type="spellStart"/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i</w:t>
      </w:r>
      <w:proofErr w:type="spellEnd"/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=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  <w:r w:rsidRPr="00620232">
        <w:rPr>
          <w:rFonts w:ascii="Menlo" w:eastAsia="Times New Roman" w:hAnsi="Menlo" w:cs="Menlo"/>
          <w:color w:val="FFB86C"/>
          <w:sz w:val="18"/>
          <w:szCs w:val="18"/>
          <w:lang w:eastAsia="en-US"/>
        </w:rPr>
        <w:t>0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; </w:t>
      </w:r>
      <w:proofErr w:type="spellStart"/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i</w:t>
      </w:r>
      <w:proofErr w:type="spellEnd"/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&lt;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n</w:t>
      </w: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-</w:t>
      </w:r>
      <w:r w:rsidRPr="00620232">
        <w:rPr>
          <w:rFonts w:ascii="Menlo" w:eastAsia="Times New Roman" w:hAnsi="Menlo" w:cs="Menlo"/>
          <w:color w:val="FFB86C"/>
          <w:sz w:val="18"/>
          <w:szCs w:val="18"/>
          <w:lang w:eastAsia="en-US"/>
        </w:rPr>
        <w:t>1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; </w:t>
      </w:r>
      <w:proofErr w:type="spellStart"/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i</w:t>
      </w:r>
      <w:proofErr w:type="spellEnd"/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++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){</w:t>
      </w:r>
    </w:p>
    <w:p w:rsidR="00620232" w:rsidRPr="00620232" w:rsidRDefault="00620232" w:rsidP="00621524">
      <w:pPr>
        <w:shd w:val="clear" w:color="auto" w:fill="0E1419"/>
        <w:spacing w:after="0"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       </w:t>
      </w: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for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(</w:t>
      </w: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int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j </w:t>
      </w: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=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i</w:t>
      </w: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+</w:t>
      </w:r>
      <w:r w:rsidRPr="00620232">
        <w:rPr>
          <w:rFonts w:ascii="Menlo" w:eastAsia="Times New Roman" w:hAnsi="Menlo" w:cs="Menlo"/>
          <w:color w:val="FFB86C"/>
          <w:sz w:val="18"/>
          <w:szCs w:val="18"/>
          <w:lang w:eastAsia="en-US"/>
        </w:rPr>
        <w:t>1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; j </w:t>
      </w: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&lt;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n; </w:t>
      </w:r>
      <w:proofErr w:type="spellStart"/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j</w:t>
      </w: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++</w:t>
      </w:r>
      <w:proofErr w:type="spellEnd"/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){       </w:t>
      </w:r>
    </w:p>
    <w:p w:rsidR="00620232" w:rsidRPr="00620232" w:rsidRDefault="00620232" w:rsidP="00621524">
      <w:pPr>
        <w:shd w:val="clear" w:color="auto" w:fill="0E1419"/>
        <w:spacing w:after="0"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           </w:t>
      </w: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if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(v[</w:t>
      </w:r>
      <w:proofErr w:type="spellStart"/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i</w:t>
      </w:r>
      <w:proofErr w:type="spellEnd"/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] </w:t>
      </w:r>
      <w:r w:rsidRPr="00620232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&gt;</w:t>
      </w: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v[j]){</w:t>
      </w:r>
    </w:p>
    <w:p w:rsidR="00620232" w:rsidRPr="00620232" w:rsidRDefault="00620232" w:rsidP="00621524">
      <w:pPr>
        <w:shd w:val="clear" w:color="auto" w:fill="0E1419"/>
        <w:spacing w:after="0"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               swap(v[</w:t>
      </w:r>
      <w:proofErr w:type="spellStart"/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i</w:t>
      </w:r>
      <w:proofErr w:type="spellEnd"/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], v[j]);</w:t>
      </w:r>
    </w:p>
    <w:p w:rsidR="00620232" w:rsidRPr="00620232" w:rsidRDefault="00620232" w:rsidP="00621524">
      <w:pPr>
        <w:shd w:val="clear" w:color="auto" w:fill="0E1419"/>
        <w:spacing w:after="0"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           }</w:t>
      </w:r>
    </w:p>
    <w:p w:rsidR="00620232" w:rsidRPr="00620232" w:rsidRDefault="00620232" w:rsidP="00621524">
      <w:pPr>
        <w:shd w:val="clear" w:color="auto" w:fill="0E1419"/>
        <w:spacing w:after="0"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       }</w:t>
      </w:r>
    </w:p>
    <w:p w:rsidR="00620232" w:rsidRPr="00620232" w:rsidRDefault="00620232" w:rsidP="00621524">
      <w:pPr>
        <w:shd w:val="clear" w:color="auto" w:fill="0E1419"/>
        <w:spacing w:after="0"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   }</w:t>
      </w:r>
    </w:p>
    <w:p w:rsidR="00620232" w:rsidRPr="00620232" w:rsidRDefault="00620232" w:rsidP="00621524">
      <w:pPr>
        <w:shd w:val="clear" w:color="auto" w:fill="0E1419"/>
        <w:spacing w:after="0" w:line="240" w:lineRule="auto"/>
        <w:ind w:left="432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620232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}</w:t>
      </w:r>
    </w:p>
    <w:p w:rsidR="00620232" w:rsidRDefault="00620232" w:rsidP="00620232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2E7E54">
        <w:rPr>
          <w:rFonts w:ascii="Menlo" w:eastAsia="Times New Roman" w:hAnsi="Menlo" w:cs="Menlo"/>
          <w:b/>
          <w:bCs/>
          <w:color w:val="BD93F9"/>
          <w:sz w:val="18"/>
          <w:szCs w:val="18"/>
          <w:lang w:eastAsia="en-US"/>
        </w:rPr>
        <w:t>## Welcome to GitHub Pages</w:t>
      </w: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You can use the [</w:t>
      </w:r>
      <w:r w:rsidRPr="002E7E5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editor on GitHub</w:t>
      </w: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](</w:t>
      </w:r>
      <w:r w:rsidRPr="002E7E54">
        <w:rPr>
          <w:rFonts w:ascii="Menlo" w:eastAsia="Times New Roman" w:hAnsi="Menlo" w:cs="Menlo"/>
          <w:color w:val="8BE9FD"/>
          <w:sz w:val="18"/>
          <w:szCs w:val="18"/>
          <w:u w:val="single"/>
          <w:lang w:eastAsia="en-US"/>
        </w:rPr>
        <w:t>https://github.com/NoelBram/TMBN-Project/edit/master/index.md</w:t>
      </w: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) to maintain and preview the content for your website in Markdown files.</w:t>
      </w: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Whenever you commit to this repository, GitHub Pages will run [</w:t>
      </w:r>
      <w:r w:rsidRPr="002E7E5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Jekyll</w:t>
      </w: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](</w:t>
      </w:r>
      <w:r w:rsidRPr="002E7E54">
        <w:rPr>
          <w:rFonts w:ascii="Menlo" w:eastAsia="Times New Roman" w:hAnsi="Menlo" w:cs="Menlo"/>
          <w:color w:val="8BE9FD"/>
          <w:sz w:val="18"/>
          <w:szCs w:val="18"/>
          <w:u w:val="single"/>
          <w:lang w:eastAsia="en-US"/>
        </w:rPr>
        <w:t>https://jekyllrb.com/</w:t>
      </w: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) to rebuild the pages in your site, from the content in your Markdown files*)</w:t>
      </w:r>
    </w:p>
    <w:p w:rsidR="002E7E54" w:rsidRPr="002E7E54" w:rsidRDefault="002E7E54" w:rsidP="002E7E54">
      <w:pPr>
        <w:shd w:val="clear" w:color="auto" w:fill="0E1419"/>
        <w:spacing w:after="24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br/>
      </w: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Markdown is a lightweight and easy-to-use syntax for styling your writing. It includes conventions for</w:t>
      </w: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</w:p>
    <w:p w:rsid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>
        <w:rPr>
          <w:rFonts w:ascii="Menlo" w:eastAsia="Times New Roman" w:hAnsi="Menlo" w:cs="Menlo"/>
          <w:color w:val="F8F8F2"/>
          <w:sz w:val="18"/>
          <w:szCs w:val="18"/>
          <w:lang w:eastAsia="en-US"/>
        </w:rPr>
        <w:lastRenderedPageBreak/>
        <w:t>.m</w:t>
      </w:r>
      <w:r w:rsidR="00A719D3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d</w:t>
      </w:r>
      <w:bookmarkStart w:id="0" w:name="_GoBack"/>
      <w:bookmarkEnd w:id="0"/>
      <w:r>
        <w:rPr>
          <w:rFonts w:ascii="Menlo" w:eastAsia="Times New Roman" w:hAnsi="Menlo" w:cs="Menlo"/>
          <w:color w:val="F8F8F2"/>
          <w:sz w:val="18"/>
          <w:szCs w:val="18"/>
          <w:lang w:eastAsia="en-US"/>
        </w:rPr>
        <w:t xml:space="preserve"> file</w:t>
      </w: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</w:t>
      </w: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to show code '```markdown'</w:t>
      </w: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For more details see [</w:t>
      </w:r>
      <w:r w:rsidRPr="002E7E5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GitHub Flavored Markdown</w:t>
      </w: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](</w:t>
      </w:r>
      <w:r w:rsidRPr="002E7E54">
        <w:rPr>
          <w:rFonts w:ascii="Menlo" w:eastAsia="Times New Roman" w:hAnsi="Menlo" w:cs="Menlo"/>
          <w:color w:val="8BE9FD"/>
          <w:sz w:val="18"/>
          <w:szCs w:val="18"/>
          <w:u w:val="single"/>
          <w:lang w:eastAsia="en-US"/>
        </w:rPr>
        <w:t>https://guides.github.com/features/mastering-markdown/</w:t>
      </w: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).</w:t>
      </w: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2E7E54">
        <w:rPr>
          <w:rFonts w:ascii="Menlo" w:eastAsia="Times New Roman" w:hAnsi="Menlo" w:cs="Menlo"/>
          <w:b/>
          <w:bCs/>
          <w:color w:val="BD93F9"/>
          <w:sz w:val="18"/>
          <w:szCs w:val="18"/>
          <w:lang w:eastAsia="en-US"/>
        </w:rPr>
        <w:t>### Jekyll Themes</w:t>
      </w: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Your Pages site will use the layout and styles from the Jekyll theme you have selected in your [</w:t>
      </w:r>
      <w:r w:rsidRPr="002E7E5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repository settings</w:t>
      </w: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](</w:t>
      </w:r>
      <w:r w:rsidRPr="002E7E54">
        <w:rPr>
          <w:rFonts w:ascii="Menlo" w:eastAsia="Times New Roman" w:hAnsi="Menlo" w:cs="Menlo"/>
          <w:color w:val="8BE9FD"/>
          <w:sz w:val="18"/>
          <w:szCs w:val="18"/>
          <w:u w:val="single"/>
          <w:lang w:eastAsia="en-US"/>
        </w:rPr>
        <w:t>https://github.com/NoelBram/TMBN-Project/settings</w:t>
      </w: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). The name of this theme is saved in the Jekyll </w:t>
      </w:r>
      <w:r w:rsidRPr="002E7E54">
        <w:rPr>
          <w:rFonts w:ascii="Menlo" w:eastAsia="Times New Roman" w:hAnsi="Menlo" w:cs="Menlo"/>
          <w:color w:val="50FA7B"/>
          <w:sz w:val="18"/>
          <w:szCs w:val="18"/>
          <w:lang w:eastAsia="en-US"/>
        </w:rPr>
        <w:t>`_config.yml`</w:t>
      </w: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 configuration file.</w:t>
      </w: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2E7E54">
        <w:rPr>
          <w:rFonts w:ascii="Menlo" w:eastAsia="Times New Roman" w:hAnsi="Menlo" w:cs="Menlo"/>
          <w:b/>
          <w:bCs/>
          <w:color w:val="BD93F9"/>
          <w:sz w:val="18"/>
          <w:szCs w:val="18"/>
          <w:lang w:eastAsia="en-US"/>
        </w:rPr>
        <w:t>### Support or Contact</w:t>
      </w: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Having trouble with Pages? Check out our [</w:t>
      </w:r>
      <w:r w:rsidRPr="002E7E5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documentation</w:t>
      </w: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](</w:t>
      </w:r>
      <w:r w:rsidRPr="002E7E54">
        <w:rPr>
          <w:rFonts w:ascii="Menlo" w:eastAsia="Times New Roman" w:hAnsi="Menlo" w:cs="Menlo"/>
          <w:color w:val="8BE9FD"/>
          <w:sz w:val="18"/>
          <w:szCs w:val="18"/>
          <w:u w:val="single"/>
          <w:lang w:eastAsia="en-US"/>
        </w:rPr>
        <w:t>https://help.github.com/categories/github-pages-basics/</w:t>
      </w: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) or [</w:t>
      </w:r>
      <w:r w:rsidRPr="002E7E54">
        <w:rPr>
          <w:rFonts w:ascii="Menlo" w:eastAsia="Times New Roman" w:hAnsi="Menlo" w:cs="Menlo"/>
          <w:color w:val="FF79C6"/>
          <w:sz w:val="18"/>
          <w:szCs w:val="18"/>
          <w:lang w:eastAsia="en-US"/>
        </w:rPr>
        <w:t>contact support</w:t>
      </w: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](</w:t>
      </w:r>
      <w:r w:rsidRPr="002E7E54">
        <w:rPr>
          <w:rFonts w:ascii="Menlo" w:eastAsia="Times New Roman" w:hAnsi="Menlo" w:cs="Menlo"/>
          <w:color w:val="8BE9FD"/>
          <w:sz w:val="18"/>
          <w:szCs w:val="18"/>
          <w:u w:val="single"/>
          <w:lang w:eastAsia="en-US"/>
        </w:rPr>
        <w:t>https://github.com/contact</w:t>
      </w:r>
      <w:r w:rsidRPr="002E7E54">
        <w:rPr>
          <w:rFonts w:ascii="Menlo" w:eastAsia="Times New Roman" w:hAnsi="Menlo" w:cs="Menlo"/>
          <w:color w:val="F8F8F2"/>
          <w:sz w:val="18"/>
          <w:szCs w:val="18"/>
          <w:lang w:eastAsia="en-US"/>
        </w:rPr>
        <w:t>) and we’ll help you sort it out.</w:t>
      </w:r>
    </w:p>
    <w:p w:rsidR="002E7E54" w:rsidRPr="002E7E54" w:rsidRDefault="002E7E54" w:rsidP="002E7E54">
      <w:pPr>
        <w:shd w:val="clear" w:color="auto" w:fill="0E1419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eastAsia="en-US"/>
        </w:rPr>
      </w:pPr>
    </w:p>
    <w:p w:rsidR="002E7E54" w:rsidRDefault="002E7E54" w:rsidP="00620232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:rsidR="00F66393" w:rsidRDefault="00F66393" w:rsidP="00620232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:rsidR="00F65037" w:rsidRPr="00AA3357" w:rsidRDefault="00F65037" w:rsidP="00773F8C">
      <w:pPr>
        <w:pStyle w:val="ListBullet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</w:p>
    <w:sectPr w:rsidR="00F65037" w:rsidRPr="00AA3357">
      <w:footerReference w:type="default" r:id="rId9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7BA4" w:rsidRDefault="00A87BA4">
      <w:r>
        <w:separator/>
      </w:r>
    </w:p>
    <w:p w:rsidR="00A87BA4" w:rsidRDefault="00A87BA4"/>
  </w:endnote>
  <w:endnote w:type="continuationSeparator" w:id="0">
    <w:p w:rsidR="00A87BA4" w:rsidRDefault="00A87BA4">
      <w:r>
        <w:continuationSeparator/>
      </w:r>
    </w:p>
    <w:p w:rsidR="00A87BA4" w:rsidRDefault="00A87B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700CD" w:rsidRDefault="00ED7A9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7BA4" w:rsidRDefault="00A87BA4">
      <w:r>
        <w:separator/>
      </w:r>
    </w:p>
    <w:p w:rsidR="00A87BA4" w:rsidRDefault="00A87BA4"/>
  </w:footnote>
  <w:footnote w:type="continuationSeparator" w:id="0">
    <w:p w:rsidR="00A87BA4" w:rsidRDefault="00A87BA4">
      <w:r>
        <w:continuationSeparator/>
      </w:r>
    </w:p>
    <w:p w:rsidR="00A87BA4" w:rsidRDefault="00A87BA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E020D9"/>
    <w:multiLevelType w:val="hybridMultilevel"/>
    <w:tmpl w:val="CF2A3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7169D6"/>
    <w:multiLevelType w:val="hybridMultilevel"/>
    <w:tmpl w:val="E3143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1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F8C"/>
    <w:rsid w:val="00012D0F"/>
    <w:rsid w:val="00015D86"/>
    <w:rsid w:val="000237F1"/>
    <w:rsid w:val="000332FA"/>
    <w:rsid w:val="00070FE8"/>
    <w:rsid w:val="000743FC"/>
    <w:rsid w:val="000A411D"/>
    <w:rsid w:val="000A7DC1"/>
    <w:rsid w:val="00107E9F"/>
    <w:rsid w:val="00114E6D"/>
    <w:rsid w:val="00133014"/>
    <w:rsid w:val="00151DDB"/>
    <w:rsid w:val="00157D73"/>
    <w:rsid w:val="00175EE0"/>
    <w:rsid w:val="001906AF"/>
    <w:rsid w:val="001B3ECC"/>
    <w:rsid w:val="001C3ECB"/>
    <w:rsid w:val="001F29CF"/>
    <w:rsid w:val="00221951"/>
    <w:rsid w:val="00227382"/>
    <w:rsid w:val="002758B2"/>
    <w:rsid w:val="00280491"/>
    <w:rsid w:val="00287C48"/>
    <w:rsid w:val="00296AF9"/>
    <w:rsid w:val="002B017A"/>
    <w:rsid w:val="002D7206"/>
    <w:rsid w:val="002E7774"/>
    <w:rsid w:val="002E7E54"/>
    <w:rsid w:val="00310E1E"/>
    <w:rsid w:val="00317D75"/>
    <w:rsid w:val="003635AD"/>
    <w:rsid w:val="00373F37"/>
    <w:rsid w:val="003832AE"/>
    <w:rsid w:val="003868C8"/>
    <w:rsid w:val="00396C00"/>
    <w:rsid w:val="003C5036"/>
    <w:rsid w:val="004010A2"/>
    <w:rsid w:val="0042405F"/>
    <w:rsid w:val="00443721"/>
    <w:rsid w:val="00466F99"/>
    <w:rsid w:val="004700CD"/>
    <w:rsid w:val="00510C9D"/>
    <w:rsid w:val="00511593"/>
    <w:rsid w:val="00552834"/>
    <w:rsid w:val="005656DF"/>
    <w:rsid w:val="005A44A8"/>
    <w:rsid w:val="005D3278"/>
    <w:rsid w:val="00612187"/>
    <w:rsid w:val="006171BF"/>
    <w:rsid w:val="00620232"/>
    <w:rsid w:val="00621524"/>
    <w:rsid w:val="00625C8E"/>
    <w:rsid w:val="0063307B"/>
    <w:rsid w:val="0065128E"/>
    <w:rsid w:val="00677488"/>
    <w:rsid w:val="006810CA"/>
    <w:rsid w:val="00684333"/>
    <w:rsid w:val="006B2A5E"/>
    <w:rsid w:val="006D39B8"/>
    <w:rsid w:val="006F7E86"/>
    <w:rsid w:val="007311C0"/>
    <w:rsid w:val="00765A06"/>
    <w:rsid w:val="00773F8C"/>
    <w:rsid w:val="00776589"/>
    <w:rsid w:val="007C0C74"/>
    <w:rsid w:val="007E7F52"/>
    <w:rsid w:val="00812102"/>
    <w:rsid w:val="00845512"/>
    <w:rsid w:val="008A4253"/>
    <w:rsid w:val="008A55EA"/>
    <w:rsid w:val="008D4812"/>
    <w:rsid w:val="008F0DBA"/>
    <w:rsid w:val="00905231"/>
    <w:rsid w:val="009065E4"/>
    <w:rsid w:val="009130E0"/>
    <w:rsid w:val="009259B7"/>
    <w:rsid w:val="0095188A"/>
    <w:rsid w:val="009710ED"/>
    <w:rsid w:val="009A2A05"/>
    <w:rsid w:val="009B457C"/>
    <w:rsid w:val="009E5829"/>
    <w:rsid w:val="009E6350"/>
    <w:rsid w:val="009F1C9E"/>
    <w:rsid w:val="00A20F08"/>
    <w:rsid w:val="00A719D3"/>
    <w:rsid w:val="00A87BA4"/>
    <w:rsid w:val="00AA3357"/>
    <w:rsid w:val="00B30425"/>
    <w:rsid w:val="00B3781D"/>
    <w:rsid w:val="00B93707"/>
    <w:rsid w:val="00BA33B9"/>
    <w:rsid w:val="00BD4DC9"/>
    <w:rsid w:val="00BD7CF5"/>
    <w:rsid w:val="00C17E8E"/>
    <w:rsid w:val="00C42562"/>
    <w:rsid w:val="00C5693B"/>
    <w:rsid w:val="00CC0E0A"/>
    <w:rsid w:val="00CC3403"/>
    <w:rsid w:val="00D265E6"/>
    <w:rsid w:val="00D50371"/>
    <w:rsid w:val="00D604BD"/>
    <w:rsid w:val="00D65BB3"/>
    <w:rsid w:val="00D71E0E"/>
    <w:rsid w:val="00DA5D22"/>
    <w:rsid w:val="00DB32D5"/>
    <w:rsid w:val="00DB7008"/>
    <w:rsid w:val="00E05405"/>
    <w:rsid w:val="00E11E5A"/>
    <w:rsid w:val="00E45DA8"/>
    <w:rsid w:val="00E669F2"/>
    <w:rsid w:val="00E8149D"/>
    <w:rsid w:val="00E90CA0"/>
    <w:rsid w:val="00E90EC4"/>
    <w:rsid w:val="00EA0E2A"/>
    <w:rsid w:val="00EA5E3A"/>
    <w:rsid w:val="00EB5846"/>
    <w:rsid w:val="00ED7A99"/>
    <w:rsid w:val="00F205A4"/>
    <w:rsid w:val="00F260B9"/>
    <w:rsid w:val="00F40521"/>
    <w:rsid w:val="00F53D04"/>
    <w:rsid w:val="00F65037"/>
    <w:rsid w:val="00F66393"/>
    <w:rsid w:val="00F80463"/>
    <w:rsid w:val="00FC6C6E"/>
    <w:rsid w:val="00FD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57057F"/>
  <w15:chartTrackingRefBased/>
  <w15:docId w15:val="{6C5CD6C1-C5AE-EB46-B23B-117ABB7DA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63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oelBrambila/Library/Group%20Containers/UBF8T346G9.Office/User%20Content.localized/Templates.localized/Class%20Notes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Class Notes.dotx</Template>
  <TotalTime>384</TotalTime>
  <Pages>6</Pages>
  <Words>1351</Words>
  <Characters>7701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9513160513</dc:creator>
  <cp:keywords/>
  <dc:description/>
  <cp:lastModifiedBy>Noel Brambila</cp:lastModifiedBy>
  <cp:revision>116</cp:revision>
  <dcterms:created xsi:type="dcterms:W3CDTF">2019-10-10T17:40:00Z</dcterms:created>
  <dcterms:modified xsi:type="dcterms:W3CDTF">2019-10-25T07:00:00Z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